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051C8E" w14:textId="77777777" w:rsidR="008677B2" w:rsidRDefault="00D63B43" w:rsidP="008677B2">
      <w:pPr>
        <w:pStyle w:val="CoverTitle"/>
        <w:ind w:left="2070"/>
        <w:sectPr w:rsidR="008677B2" w:rsidSect="00953205">
          <w:headerReference w:type="default" r:id="rId9"/>
          <w:type w:val="continuous"/>
          <w:pgSz w:w="15840" w:h="12240" w:orient="landscape" w:code="1"/>
          <w:pgMar w:top="2330" w:right="1530" w:bottom="1170" w:left="3828" w:header="994" w:footer="720" w:gutter="0"/>
          <w:cols w:space="720"/>
        </w:sectPr>
      </w:pPr>
      <w:r>
        <w:rPr>
          <w:noProof/>
          <w:lang w:eastAsia="en-US"/>
        </w:rPr>
        <mc:AlternateContent>
          <mc:Choice Requires="wps">
            <w:drawing>
              <wp:anchor distT="0" distB="0" distL="114300" distR="114300" simplePos="0" relativeHeight="251659264" behindDoc="0" locked="0" layoutInCell="1" allowOverlap="1" wp14:anchorId="6A18A4A9" wp14:editId="4E71D6E3">
                <wp:simplePos x="0" y="0"/>
                <wp:positionH relativeFrom="column">
                  <wp:posOffset>-1693545</wp:posOffset>
                </wp:positionH>
                <wp:positionV relativeFrom="paragraph">
                  <wp:posOffset>-905510</wp:posOffset>
                </wp:positionV>
                <wp:extent cx="3771900" cy="342900"/>
                <wp:effectExtent l="0" t="0" r="4445" b="3810"/>
                <wp:wrapTight wrapText="bothSides">
                  <wp:wrapPolygon edited="0">
                    <wp:start x="0" y="0"/>
                    <wp:lineTo x="21600" y="0"/>
                    <wp:lineTo x="21600" y="21600"/>
                    <wp:lineTo x="0" y="21600"/>
                    <wp:lineTo x="0" y="0"/>
                  </wp:wrapPolygon>
                </wp:wrapTight>
                <wp:docPr id="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7055C0C1" w14:textId="77777777" w:rsidR="00B16ABF" w:rsidRDefault="00B16ABF">
                            <w:r>
                              <w:t xml:space="preserve">YouTube: </w:t>
                            </w:r>
                            <w:hyperlink r:id="rId10" w:history="1">
                              <w:r w:rsidRPr="001E3139">
                                <w:rPr>
                                  <w:rStyle w:val="Hyperlink"/>
                                  <w:u w:val="none"/>
                                </w:rPr>
                                <w:t>http://www.youtube.com/watch?v=FkonDf_r1PI</w:t>
                              </w:r>
                            </w:hyperlink>
                            <w: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7" o:spid="_x0000_s1026" type="#_x0000_t202" style="position:absolute;left:0;text-align:left;margin-left:-133.3pt;margin-top:-71.25pt;width:29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" filled="f" stroked="f" strokecolor="silver">
                <v:textbox inset=",7.2pt,,7.2pt">
                  <w:txbxContent>
                    <w:p w14:paraId="7055C0C1" w14:textId="77777777" w:rsidR="00B16ABF" w:rsidRDefault="00B16ABF">
                      <w:r>
                        <w:t xml:space="preserve">YouTube: </w:t>
                      </w:r>
                      <w:hyperlink r:id="rId11" w:history="1">
                        <w:r w:rsidRPr="001E3139">
                          <w:rPr>
                            <w:rStyle w:val="Hyperlink"/>
                            <w:u w:val="none"/>
                          </w:rPr>
                          <w:t>http://www.youtube.com/watch?v=FkonDf_r1PI</w:t>
                        </w:r>
                      </w:hyperlink>
                      <w:r>
                        <w:t xml:space="preserve"> </w:t>
                      </w:r>
                    </w:p>
                  </w:txbxContent>
                </v:textbox>
                <w10:wrap type="tight"/>
              </v:shape>
            </w:pict>
          </mc:Fallback>
        </mc:AlternateContent>
      </w:r>
      <w:proofErr w:type="spellStart"/>
      <w:r w:rsidR="00FA63D5">
        <w:t>MotionFit</w:t>
      </w:r>
      <w:proofErr w:type="spellEnd"/>
      <w:r w:rsidR="00FA63D5">
        <w:t xml:space="preserve"> – Enhancing Progression By Preventing Injuries</w:t>
      </w:r>
    </w:p>
    <w:p w14:paraId="5D252244" w14:textId="77777777" w:rsidR="008677B2" w:rsidRPr="00642C27" w:rsidRDefault="008677B2" w:rsidP="00642C27">
      <w:pPr>
        <w:spacing w:after="0" w:line="200" w:lineRule="atLeast"/>
        <w:rPr>
          <w:sz w:val="16"/>
          <w:szCs w:val="16"/>
        </w:rPr>
      </w:pPr>
    </w:p>
    <w:p w14:paraId="74A06AC2" w14:textId="77777777" w:rsidR="008677B2" w:rsidRDefault="008677B2" w:rsidP="001A566D">
      <w:pPr>
        <w:spacing w:line="180" w:lineRule="atLeast"/>
      </w:pPr>
    </w:p>
    <w:p w14:paraId="492C8F6F" w14:textId="77777777" w:rsidR="008677B2" w:rsidRDefault="008677B2" w:rsidP="001A566D">
      <w:pPr>
        <w:pStyle w:val="Heading1"/>
        <w:spacing w:line="180" w:lineRule="atLeast"/>
        <w:sectPr w:rsidR="008677B2" w:rsidSect="009011B9">
          <w:headerReference w:type="default" r:id="rId12"/>
          <w:type w:val="continuous"/>
          <w:pgSz w:w="15840" w:h="12240" w:orient="landscape" w:code="1"/>
          <w:pgMar w:top="2330" w:right="1530" w:bottom="1170" w:left="3828" w:header="994" w:footer="720" w:gutter="0"/>
          <w:cols w:space="720"/>
        </w:sectPr>
      </w:pPr>
    </w:p>
    <w:p w14:paraId="4D877203" w14:textId="77777777" w:rsidR="001A566D" w:rsidRDefault="001A566D" w:rsidP="004B5ABB">
      <w:pPr>
        <w:framePr w:w="7825" w:h="5165" w:hRule="exact" w:wrap="around" w:vAnchor="page" w:hAnchor="page" w:x="1237" w:y="5790" w:anchorLock="1"/>
        <w:spacing w:after="0" w:line="180" w:lineRule="atLeast"/>
        <w:rPr>
          <w:sz w:val="18"/>
        </w:rPr>
      </w:pPr>
    </w:p>
    <w:p w14:paraId="602DAB03" w14:textId="77777777" w:rsidR="004B5ABB" w:rsidRDefault="004B5ABB" w:rsidP="004B5ABB">
      <w:pPr>
        <w:framePr w:w="7825" w:h="5165" w:hRule="exact" w:wrap="around" w:vAnchor="page" w:hAnchor="page" w:x="1237" w:y="5790" w:anchorLock="1"/>
        <w:spacing w:after="0" w:line="180" w:lineRule="atLeast"/>
        <w:rPr>
          <w:sz w:val="18"/>
        </w:rPr>
      </w:pPr>
    </w:p>
    <w:p w14:paraId="53068EB2" w14:textId="77777777" w:rsidR="004B5ABB" w:rsidRDefault="004B5ABB" w:rsidP="004B5ABB">
      <w:pPr>
        <w:framePr w:w="7825" w:h="5165" w:hRule="exact" w:wrap="around" w:vAnchor="page" w:hAnchor="page" w:x="1237" w:y="5790" w:anchorLock="1"/>
        <w:spacing w:after="0" w:line="180" w:lineRule="atLeast"/>
        <w:rPr>
          <w:sz w:val="18"/>
        </w:rPr>
      </w:pPr>
    </w:p>
    <w:p w14:paraId="3D9D1F20" w14:textId="77777777" w:rsidR="004B5ABB" w:rsidRDefault="004B5ABB" w:rsidP="004B5ABB">
      <w:pPr>
        <w:framePr w:w="7825" w:h="5165" w:hRule="exact" w:wrap="around" w:vAnchor="page" w:hAnchor="page" w:x="1237" w:y="5790" w:anchorLock="1"/>
        <w:spacing w:after="0" w:line="180" w:lineRule="atLeast"/>
        <w:rPr>
          <w:sz w:val="18"/>
        </w:rPr>
      </w:pPr>
    </w:p>
    <w:p w14:paraId="4FBFEE02" w14:textId="77777777" w:rsidR="004B5ABB" w:rsidRDefault="004B5ABB" w:rsidP="004B5ABB">
      <w:pPr>
        <w:framePr w:w="7825" w:h="5165" w:hRule="exact" w:wrap="around" w:vAnchor="page" w:hAnchor="page" w:x="1237" w:y="5790" w:anchorLock="1"/>
        <w:spacing w:after="0" w:line="180" w:lineRule="atLeast"/>
        <w:rPr>
          <w:sz w:val="18"/>
        </w:rPr>
      </w:pPr>
    </w:p>
    <w:p w14:paraId="111AA556" w14:textId="77777777" w:rsidR="004B5ABB" w:rsidRDefault="004B5ABB" w:rsidP="004B5ABB">
      <w:pPr>
        <w:framePr w:w="7825" w:h="5165" w:hRule="exact" w:wrap="around" w:vAnchor="page" w:hAnchor="page" w:x="1237" w:y="5790" w:anchorLock="1"/>
        <w:spacing w:after="0" w:line="180" w:lineRule="atLeast"/>
        <w:rPr>
          <w:sz w:val="18"/>
        </w:rPr>
      </w:pPr>
    </w:p>
    <w:p w14:paraId="46458937" w14:textId="77777777" w:rsidR="004B5ABB" w:rsidRDefault="004B5ABB" w:rsidP="004B5ABB">
      <w:pPr>
        <w:framePr w:w="7825" w:h="5165" w:hRule="exact" w:wrap="around" w:vAnchor="page" w:hAnchor="page" w:x="1237" w:y="5790" w:anchorLock="1"/>
        <w:spacing w:after="0" w:line="180" w:lineRule="atLeast"/>
        <w:rPr>
          <w:sz w:val="18"/>
        </w:rPr>
      </w:pPr>
    </w:p>
    <w:p w14:paraId="74ADECED" w14:textId="77777777" w:rsidR="004B5ABB" w:rsidRDefault="004B5ABB" w:rsidP="004B5ABB">
      <w:pPr>
        <w:framePr w:w="7825" w:h="5165" w:hRule="exact" w:wrap="around" w:vAnchor="page" w:hAnchor="page" w:x="1237" w:y="5790" w:anchorLock="1"/>
        <w:spacing w:after="0" w:line="180" w:lineRule="atLeast"/>
        <w:rPr>
          <w:sz w:val="18"/>
        </w:rPr>
      </w:pPr>
    </w:p>
    <w:p w14:paraId="4F673A28" w14:textId="77777777" w:rsidR="004B5ABB" w:rsidRDefault="004B5ABB" w:rsidP="004B5ABB">
      <w:pPr>
        <w:framePr w:w="7825" w:h="5165" w:hRule="exact" w:wrap="around" w:vAnchor="page" w:hAnchor="page" w:x="1237" w:y="5790" w:anchorLock="1"/>
        <w:spacing w:after="0" w:line="180" w:lineRule="atLeast"/>
        <w:rPr>
          <w:sz w:val="18"/>
        </w:rPr>
      </w:pPr>
    </w:p>
    <w:p w14:paraId="462EE653" w14:textId="77777777" w:rsidR="004B5ABB" w:rsidRDefault="004B5ABB" w:rsidP="004B5ABB">
      <w:pPr>
        <w:framePr w:w="7825" w:h="5165" w:hRule="exact" w:wrap="around" w:vAnchor="page" w:hAnchor="page" w:x="1237" w:y="5790" w:anchorLock="1"/>
        <w:spacing w:after="0" w:line="180" w:lineRule="atLeast"/>
        <w:rPr>
          <w:sz w:val="18"/>
        </w:rPr>
      </w:pPr>
    </w:p>
    <w:p w14:paraId="1046D72C" w14:textId="77777777" w:rsidR="004B5ABB" w:rsidRDefault="004B5ABB" w:rsidP="004B5ABB">
      <w:pPr>
        <w:framePr w:w="7825" w:h="5165" w:hRule="exact" w:wrap="around" w:vAnchor="page" w:hAnchor="page" w:x="1237" w:y="5790" w:anchorLock="1"/>
        <w:spacing w:after="0" w:line="180" w:lineRule="atLeast"/>
        <w:rPr>
          <w:sz w:val="18"/>
        </w:rPr>
      </w:pPr>
    </w:p>
    <w:p w14:paraId="08B95E5F" w14:textId="77777777" w:rsidR="004B5ABB" w:rsidRDefault="004B5ABB" w:rsidP="004B5ABB">
      <w:pPr>
        <w:framePr w:w="7825" w:h="5165" w:hRule="exact" w:wrap="around" w:vAnchor="page" w:hAnchor="page" w:x="1237" w:y="5790" w:anchorLock="1"/>
        <w:spacing w:after="0" w:line="180" w:lineRule="atLeast"/>
        <w:rPr>
          <w:sz w:val="18"/>
        </w:rPr>
      </w:pPr>
    </w:p>
    <w:p w14:paraId="4A661C82" w14:textId="77777777" w:rsidR="004B5ABB" w:rsidRDefault="004B5ABB" w:rsidP="004B5ABB">
      <w:pPr>
        <w:framePr w:w="7825" w:h="5165" w:hRule="exact" w:wrap="around" w:vAnchor="page" w:hAnchor="page" w:x="1237" w:y="5790" w:anchorLock="1"/>
        <w:spacing w:after="0" w:line="180" w:lineRule="atLeast"/>
        <w:rPr>
          <w:sz w:val="18"/>
        </w:rPr>
      </w:pPr>
    </w:p>
    <w:p w14:paraId="4A607155" w14:textId="77777777" w:rsidR="004B5ABB" w:rsidRDefault="004B5ABB" w:rsidP="004B5ABB">
      <w:pPr>
        <w:framePr w:w="7825" w:h="5165" w:hRule="exact" w:wrap="around" w:vAnchor="page" w:hAnchor="page" w:x="1237" w:y="5790" w:anchorLock="1"/>
        <w:spacing w:after="0" w:line="180" w:lineRule="atLeast"/>
        <w:rPr>
          <w:sz w:val="18"/>
        </w:rPr>
      </w:pPr>
    </w:p>
    <w:p w14:paraId="70E89601" w14:textId="77777777" w:rsidR="004B5ABB" w:rsidRDefault="004B5ABB" w:rsidP="004B5ABB">
      <w:pPr>
        <w:framePr w:w="7825" w:h="5165" w:hRule="exact" w:wrap="around" w:vAnchor="page" w:hAnchor="page" w:x="1237" w:y="5790" w:anchorLock="1"/>
        <w:spacing w:after="0" w:line="180" w:lineRule="atLeast"/>
        <w:rPr>
          <w:sz w:val="18"/>
        </w:rPr>
      </w:pPr>
    </w:p>
    <w:p w14:paraId="25CF932F" w14:textId="77777777" w:rsidR="004B5ABB" w:rsidRDefault="004B5ABB" w:rsidP="004B5ABB">
      <w:pPr>
        <w:framePr w:w="7825" w:h="5165" w:hRule="exact" w:wrap="around" w:vAnchor="page" w:hAnchor="page" w:x="1237" w:y="5790" w:anchorLock="1"/>
        <w:spacing w:after="0" w:line="180" w:lineRule="atLeast"/>
        <w:rPr>
          <w:sz w:val="18"/>
        </w:rPr>
      </w:pPr>
    </w:p>
    <w:p w14:paraId="274E3E6E" w14:textId="77777777" w:rsidR="004B5ABB" w:rsidRDefault="004B5ABB" w:rsidP="004B5ABB">
      <w:pPr>
        <w:framePr w:w="7825" w:h="5165" w:hRule="exact" w:wrap="around" w:vAnchor="page" w:hAnchor="page" w:x="1237" w:y="5790" w:anchorLock="1"/>
        <w:spacing w:after="0" w:line="180" w:lineRule="atLeast"/>
        <w:rPr>
          <w:sz w:val="18"/>
        </w:rPr>
      </w:pPr>
    </w:p>
    <w:p w14:paraId="7FBDB8F4" w14:textId="77777777" w:rsidR="004B5ABB" w:rsidRDefault="004B5ABB" w:rsidP="004B5ABB">
      <w:pPr>
        <w:framePr w:w="7825" w:h="5165" w:hRule="exact" w:wrap="around" w:vAnchor="page" w:hAnchor="page" w:x="1237" w:y="5790" w:anchorLock="1"/>
        <w:spacing w:after="0" w:line="180" w:lineRule="atLeast"/>
        <w:rPr>
          <w:sz w:val="18"/>
        </w:rPr>
      </w:pPr>
    </w:p>
    <w:p w14:paraId="2C6D7548" w14:textId="77777777" w:rsidR="004B5ABB" w:rsidRDefault="004B5ABB" w:rsidP="004B5ABB">
      <w:pPr>
        <w:framePr w:w="7825" w:h="5165" w:hRule="exact" w:wrap="around" w:vAnchor="page" w:hAnchor="page" w:x="1237" w:y="5790" w:anchorLock="1"/>
        <w:spacing w:after="0" w:line="180" w:lineRule="atLeast"/>
        <w:rPr>
          <w:sz w:val="18"/>
        </w:rPr>
      </w:pPr>
    </w:p>
    <w:p w14:paraId="7E3922BE" w14:textId="77777777" w:rsidR="004B5ABB" w:rsidRDefault="004B5ABB" w:rsidP="004B5ABB">
      <w:pPr>
        <w:framePr w:w="7825" w:h="5165" w:hRule="exact" w:wrap="around" w:vAnchor="page" w:hAnchor="page" w:x="1237" w:y="5790" w:anchorLock="1"/>
        <w:spacing w:after="0" w:line="180" w:lineRule="atLeast"/>
        <w:rPr>
          <w:sz w:val="18"/>
        </w:rPr>
      </w:pPr>
    </w:p>
    <w:p w14:paraId="70F6E030" w14:textId="77777777" w:rsidR="004B5ABB" w:rsidRPr="001A566D" w:rsidRDefault="004B5ABB" w:rsidP="004B5ABB">
      <w:pPr>
        <w:framePr w:w="7825" w:h="5165" w:hRule="exact" w:wrap="around" w:vAnchor="page" w:hAnchor="page" w:x="1237" w:y="5790" w:anchorLock="1"/>
        <w:spacing w:after="0" w:line="180" w:lineRule="atLeast"/>
        <w:rPr>
          <w:sz w:val="18"/>
        </w:rPr>
      </w:pPr>
      <w:r>
        <w:rPr>
          <w:b/>
          <w:sz w:val="18"/>
        </w:rPr>
        <w:t xml:space="preserve">  </w:t>
      </w:r>
      <w:r w:rsidRPr="004B5ABB">
        <w:rPr>
          <w:b/>
          <w:sz w:val="18"/>
        </w:rPr>
        <w:t>Figure 1 -</w:t>
      </w:r>
      <w:r>
        <w:rPr>
          <w:sz w:val="18"/>
        </w:rPr>
        <w:t xml:space="preserve"> Participation based evaluation was used to evaluate </w:t>
      </w:r>
      <w:proofErr w:type="spellStart"/>
      <w:r>
        <w:rPr>
          <w:sz w:val="18"/>
        </w:rPr>
        <w:t>MotionFit</w:t>
      </w:r>
      <w:proofErr w:type="spellEnd"/>
    </w:p>
    <w:p w14:paraId="4A03735E" w14:textId="77777777" w:rsidR="00FA63D5" w:rsidRDefault="00D63B43" w:rsidP="00953205">
      <w:pPr>
        <w:pStyle w:val="Heading1"/>
        <w:ind w:left="-142"/>
        <w:rPr>
          <w:szCs w:val="19"/>
        </w:rPr>
      </w:pPr>
      <w:r>
        <w:rPr>
          <w:noProof/>
        </w:rPr>
        <w:lastRenderedPageBreak/>
        <mc:AlternateContent>
          <mc:Choice Requires="wps">
            <w:drawing>
              <wp:anchor distT="0" distB="0" distL="114300" distR="114300" simplePos="0" relativeHeight="251651072" behindDoc="0" locked="0" layoutInCell="1" allowOverlap="1" wp14:anchorId="004DA719" wp14:editId="3E101B63">
                <wp:simplePos x="0" y="0"/>
                <wp:positionH relativeFrom="column">
                  <wp:posOffset>-1579245</wp:posOffset>
                </wp:positionH>
                <wp:positionV relativeFrom="paragraph">
                  <wp:posOffset>8890</wp:posOffset>
                </wp:positionV>
                <wp:extent cx="3802380" cy="1405890"/>
                <wp:effectExtent l="0" t="0" r="0" b="0"/>
                <wp:wrapSquare wrapText="bothSides"/>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140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90FB1" w14:textId="77777777" w:rsidR="00B16ABF" w:rsidRPr="00C24954" w:rsidRDefault="00B16ABF" w:rsidP="008677B2">
                            <w:pPr>
                              <w:pStyle w:val="authorAddress"/>
                              <w:rPr>
                                <w:b/>
                              </w:rPr>
                            </w:pPr>
                            <w:r>
                              <w:rPr>
                                <w:b/>
                              </w:rPr>
                              <w:t>Francesco Ferraioli</w:t>
                            </w:r>
                          </w:p>
                          <w:p w14:paraId="496BE725" w14:textId="77777777" w:rsidR="00B16ABF" w:rsidRDefault="00B16ABF" w:rsidP="008677B2">
                            <w:pPr>
                              <w:pStyle w:val="authorAddress"/>
                            </w:pPr>
                            <w:proofErr w:type="gramStart"/>
                            <w:r>
                              <w:t>n8323143</w:t>
                            </w:r>
                            <w:proofErr w:type="gramEnd"/>
                          </w:p>
                          <w:p w14:paraId="4B8F5B5F" w14:textId="77777777" w:rsidR="00B16ABF" w:rsidRDefault="00B16ABF" w:rsidP="008677B2">
                            <w:pPr>
                              <w:pStyle w:val="authorAddress"/>
                            </w:pPr>
                            <w:proofErr w:type="gramStart"/>
                            <w:r>
                              <w:t>francesco.ferraioli@connect.qut.edu.au</w:t>
                            </w:r>
                            <w:proofErr w:type="gramEnd"/>
                          </w:p>
                          <w:p w14:paraId="55B118B0" w14:textId="77777777" w:rsidR="00B16ABF" w:rsidRDefault="00B16ABF" w:rsidP="00CA316B">
                            <w:pPr>
                              <w:pStyle w:val="authorAddress"/>
                              <w:spacing w:line="200" w:lineRule="atLeast"/>
                            </w:pPr>
                          </w:p>
                          <w:p w14:paraId="060CF53A" w14:textId="77777777" w:rsidR="00B16ABF" w:rsidRDefault="00B16ABF"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left:0;text-align:left;margin-left:-124.3pt;margin-top:.7pt;width:299.4pt;height:110.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" filled="f" stroked="f">
                <v:textbox inset="0,0,0,0">
                  <w:txbxContent>
                    <w:p w14:paraId="71C90FB1" w14:textId="77777777" w:rsidR="00B16ABF" w:rsidRPr="00C24954" w:rsidRDefault="00B16ABF" w:rsidP="008677B2">
                      <w:pPr>
                        <w:pStyle w:val="authorAddress"/>
                        <w:rPr>
                          <w:b/>
                        </w:rPr>
                      </w:pPr>
                      <w:r>
                        <w:rPr>
                          <w:b/>
                        </w:rPr>
                        <w:t>Francesco Ferraioli</w:t>
                      </w:r>
                    </w:p>
                    <w:p w14:paraId="496BE725" w14:textId="77777777" w:rsidR="00B16ABF" w:rsidRDefault="00B16ABF" w:rsidP="008677B2">
                      <w:pPr>
                        <w:pStyle w:val="authorAddress"/>
                      </w:pPr>
                      <w:proofErr w:type="gramStart"/>
                      <w:r>
                        <w:t>n8323143</w:t>
                      </w:r>
                      <w:proofErr w:type="gramEnd"/>
                    </w:p>
                    <w:p w14:paraId="4B8F5B5F" w14:textId="77777777" w:rsidR="00B16ABF" w:rsidRDefault="00B16ABF" w:rsidP="008677B2">
                      <w:pPr>
                        <w:pStyle w:val="authorAddress"/>
                      </w:pPr>
                      <w:proofErr w:type="gramStart"/>
                      <w:r>
                        <w:t>francesco.ferraioli@connect.qut.edu.au</w:t>
                      </w:r>
                      <w:proofErr w:type="gramEnd"/>
                    </w:p>
                    <w:p w14:paraId="55B118B0" w14:textId="77777777" w:rsidR="00B16ABF" w:rsidRDefault="00B16ABF" w:rsidP="00CA316B">
                      <w:pPr>
                        <w:pStyle w:val="authorAddress"/>
                        <w:spacing w:line="200" w:lineRule="atLeast"/>
                      </w:pPr>
                    </w:p>
                    <w:p w14:paraId="060CF53A" w14:textId="77777777" w:rsidR="00B16ABF" w:rsidRDefault="00B16ABF"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2096" behindDoc="0" locked="0" layoutInCell="1" allowOverlap="1" wp14:anchorId="0AF76C60" wp14:editId="510564B5">
                <wp:simplePos x="0" y="0"/>
                <wp:positionH relativeFrom="column">
                  <wp:posOffset>1537335</wp:posOffset>
                </wp:positionH>
                <wp:positionV relativeFrom="paragraph">
                  <wp:posOffset>8890</wp:posOffset>
                </wp:positionV>
                <wp:extent cx="1693545" cy="1465580"/>
                <wp:effectExtent l="635" t="0" r="0" b="0"/>
                <wp:wrapSquare wrapText="bothSides"/>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46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E5417" w14:textId="77777777" w:rsidR="00B16ABF" w:rsidRDefault="00B16ABF" w:rsidP="00C24954">
                            <w:pPr>
                              <w:pStyle w:val="authorAddress"/>
                              <w:spacing w:line="200" w:lineRule="atLeast"/>
                            </w:pPr>
                          </w:p>
                          <w:p w14:paraId="440CD5D0" w14:textId="77777777" w:rsidR="00B16ABF" w:rsidRDefault="00B16ABF"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left:0;text-align:left;margin-left:121.05pt;margin-top:.7pt;width:133.35pt;height:11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" filled="f" stroked="f">
                <v:textbox inset="0,0,0,0">
                  <w:txbxContent>
                    <w:p w14:paraId="3B9E5417" w14:textId="77777777" w:rsidR="00B16ABF" w:rsidRDefault="00B16ABF" w:rsidP="00C24954">
                      <w:pPr>
                        <w:pStyle w:val="authorAddress"/>
                        <w:spacing w:line="200" w:lineRule="atLeast"/>
                      </w:pPr>
                    </w:p>
                    <w:p w14:paraId="440CD5D0" w14:textId="77777777" w:rsidR="00B16ABF" w:rsidRDefault="00B16ABF" w:rsidP="008677B2">
                      <w:pPr>
                        <w:pStyle w:val="authorAddress"/>
                      </w:pPr>
                    </w:p>
                  </w:txbxContent>
                </v:textbox>
                <w10:wrap type="square"/>
              </v:shape>
            </w:pict>
          </mc:Fallback>
        </mc:AlternateContent>
      </w:r>
      <w:r w:rsidR="00FA63D5" w:rsidRPr="00FA63D5">
        <w:rPr>
          <w:szCs w:val="19"/>
        </w:rPr>
        <w:t>Abstract</w:t>
      </w:r>
    </w:p>
    <w:p w14:paraId="016DC694" w14:textId="77777777" w:rsidR="00FA63D5" w:rsidRDefault="00D63B43" w:rsidP="00953205">
      <w:pPr>
        <w:ind w:left="-142"/>
      </w:pPr>
      <w:r>
        <w:rPr>
          <w:noProof/>
        </w:rPr>
        <w:drawing>
          <wp:anchor distT="0" distB="0" distL="114300" distR="114300" simplePos="0" relativeHeight="251658240" behindDoc="0" locked="0" layoutInCell="1" allowOverlap="1" wp14:anchorId="56F558AE" wp14:editId="1D57FEC1">
            <wp:simplePos x="0" y="0"/>
            <wp:positionH relativeFrom="column">
              <wp:posOffset>-5135880</wp:posOffset>
            </wp:positionH>
            <wp:positionV relativeFrom="paragraph">
              <wp:posOffset>423545</wp:posOffset>
            </wp:positionV>
            <wp:extent cx="4229100" cy="3217545"/>
            <wp:effectExtent l="0" t="0" r="12700"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321754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3D5">
        <w:t xml:space="preserve">This report will discuss the very common issue of injuries, focusing mainly on </w:t>
      </w:r>
      <w:proofErr w:type="gramStart"/>
      <w:r w:rsidR="00FA63D5">
        <w:t>gym based</w:t>
      </w:r>
      <w:proofErr w:type="gramEnd"/>
      <w:r w:rsidR="00FA63D5">
        <w:t xml:space="preserve"> injuries. Moreover, it will delve deeply into the reasons behind these injuries, discussing the causes of </w:t>
      </w:r>
      <w:proofErr w:type="gramStart"/>
      <w:r w:rsidR="00FA63D5">
        <w:t>gym based</w:t>
      </w:r>
      <w:proofErr w:type="gramEnd"/>
      <w:r w:rsidR="00FA63D5">
        <w:t xml:space="preserve"> injuries. Additionally it will explain how injuries are a great hindrance in progression at the gym and ultimately prevention to gym attendees achieving their goals.</w:t>
      </w:r>
    </w:p>
    <w:p w14:paraId="6B67BEAE" w14:textId="77777777" w:rsidR="00FA63D5" w:rsidRDefault="00FA63D5" w:rsidP="00953205">
      <w:pPr>
        <w:ind w:left="-142"/>
      </w:pPr>
      <w:r>
        <w:t xml:space="preserve">This report will then introduce </w:t>
      </w:r>
      <w:proofErr w:type="spellStart"/>
      <w:r>
        <w:t>MotionFit</w:t>
      </w:r>
      <w:proofErr w:type="spellEnd"/>
      <w:r>
        <w:t xml:space="preserve"> to the reader. </w:t>
      </w:r>
      <w:proofErr w:type="spellStart"/>
      <w:r>
        <w:t>MotionFit</w:t>
      </w:r>
      <w:proofErr w:type="spellEnd"/>
      <w:r>
        <w:t xml:space="preserve"> is a new and innovative solution to the problem of gym based injuries that will immensely enhance progression at the gym by eliminating or at least </w:t>
      </w:r>
      <w:proofErr w:type="spellStart"/>
      <w:r>
        <w:t>minimising</w:t>
      </w:r>
      <w:proofErr w:type="spellEnd"/>
      <w:r>
        <w:t xml:space="preserve"> the occurrence of injuries by targeting their main causes. It will discuss and illustrate </w:t>
      </w:r>
      <w:proofErr w:type="spellStart"/>
      <w:r>
        <w:t>MotionFit</w:t>
      </w:r>
      <w:proofErr w:type="spellEnd"/>
      <w:r>
        <w:t xml:space="preserve"> through the use of different design </w:t>
      </w:r>
      <w:r w:rsidR="009011B9">
        <w:t>artifacts</w:t>
      </w:r>
      <w:r>
        <w:t>. It will explain to the reader the design process and the different methods that were used to design this product.</w:t>
      </w:r>
    </w:p>
    <w:p w14:paraId="060B0BC8" w14:textId="77777777" w:rsidR="00FA63D5" w:rsidRDefault="00FA63D5" w:rsidP="00953205">
      <w:pPr>
        <w:ind w:left="-142"/>
      </w:pPr>
      <w:r>
        <w:t xml:space="preserve">The final design of </w:t>
      </w:r>
      <w:proofErr w:type="spellStart"/>
      <w:r>
        <w:t>MotionFit</w:t>
      </w:r>
      <w:proofErr w:type="spellEnd"/>
      <w:r>
        <w:t xml:space="preserve"> will be discussed at great length to provide the reader with </w:t>
      </w:r>
      <w:proofErr w:type="gramStart"/>
      <w:r>
        <w:t>a</w:t>
      </w:r>
      <w:proofErr w:type="gramEnd"/>
      <w:r>
        <w:t xml:space="preserve"> informative overview of the product, what it consists of and how it works. Lastly, the product will be evaluated with potential users. </w:t>
      </w:r>
    </w:p>
    <w:p w14:paraId="70CFAC54" w14:textId="77777777" w:rsidR="00FA63D5" w:rsidRDefault="00CD5D61" w:rsidP="00953205">
      <w:pPr>
        <w:pStyle w:val="Heading1"/>
        <w:ind w:left="-142"/>
      </w:pPr>
      <w:r>
        <w:t>Author Keywords</w:t>
      </w:r>
    </w:p>
    <w:p w14:paraId="6A1306F4" w14:textId="77777777" w:rsidR="00953205" w:rsidRPr="00953205" w:rsidRDefault="00953205" w:rsidP="00953205">
      <w:pPr>
        <w:ind w:left="-142"/>
      </w:pPr>
      <w:proofErr w:type="gramStart"/>
      <w:r>
        <w:t>Gym, technique, injuries, enhance</w:t>
      </w:r>
      <w:proofErr w:type="gramEnd"/>
      <w:r>
        <w:t xml:space="preserve">, </w:t>
      </w:r>
      <w:proofErr w:type="spellStart"/>
      <w:r>
        <w:t>maximise</w:t>
      </w:r>
      <w:proofErr w:type="spellEnd"/>
      <w:r>
        <w:t xml:space="preserve">, </w:t>
      </w:r>
      <w:proofErr w:type="spellStart"/>
      <w:r>
        <w:t>minimise</w:t>
      </w:r>
      <w:proofErr w:type="spellEnd"/>
    </w:p>
    <w:p w14:paraId="76FEA2F7" w14:textId="77777777" w:rsidR="00953205" w:rsidRPr="00953205" w:rsidRDefault="00953205" w:rsidP="00953205"/>
    <w:p w14:paraId="21BEE641" w14:textId="74A841CD" w:rsidR="00FA63D5" w:rsidRPr="00FA63D5" w:rsidRDefault="00842722" w:rsidP="00FA63D5">
      <w:pPr>
        <w:pStyle w:val="Heading1"/>
      </w:pPr>
      <w:r>
        <w:rPr>
          <w:noProof/>
        </w:rPr>
        <w:lastRenderedPageBreak/>
        <w:drawing>
          <wp:anchor distT="0" distB="0" distL="114300" distR="114300" simplePos="0" relativeHeight="251661312" behindDoc="0" locked="0" layoutInCell="1" allowOverlap="1" wp14:anchorId="64CD5267" wp14:editId="574187ED">
            <wp:simplePos x="0" y="0"/>
            <wp:positionH relativeFrom="column">
              <wp:posOffset>-2150745</wp:posOffset>
            </wp:positionH>
            <wp:positionV relativeFrom="paragraph">
              <wp:posOffset>8890</wp:posOffset>
            </wp:positionV>
            <wp:extent cx="2057400" cy="1671320"/>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67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63B43">
        <w:rPr>
          <w:noProof/>
        </w:rPr>
        <mc:AlternateContent>
          <mc:Choice Requires="wps">
            <w:drawing>
              <wp:anchor distT="0" distB="0" distL="114300" distR="114300" simplePos="0" relativeHeight="251653120" behindDoc="0" locked="0" layoutInCell="1" allowOverlap="1" wp14:anchorId="53D4E909" wp14:editId="75F13AD9">
                <wp:simplePos x="0" y="0"/>
                <wp:positionH relativeFrom="page">
                  <wp:posOffset>165735</wp:posOffset>
                </wp:positionH>
                <wp:positionV relativeFrom="paragraph">
                  <wp:posOffset>8890</wp:posOffset>
                </wp:positionV>
                <wp:extent cx="2057400" cy="5436235"/>
                <wp:effectExtent l="635" t="0" r="0" b="3175"/>
                <wp:wrapThrough wrapText="bothSides">
                  <wp:wrapPolygon edited="0">
                    <wp:start x="-120" y="0"/>
                    <wp:lineTo x="-120" y="21562"/>
                    <wp:lineTo x="21720" y="21562"/>
                    <wp:lineTo x="21720" y="0"/>
                    <wp:lineTo x="-120" y="0"/>
                  </wp:wrapPolygon>
                </wp:wrapThrough>
                <wp:docPr id="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436235"/>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5787F3EE" w14:textId="77777777" w:rsidR="00B16ABF" w:rsidRDefault="00B16ABF" w:rsidP="00DF088F">
                            <w:pPr>
                              <w:spacing w:after="120"/>
                              <w:rPr>
                                <w:szCs w:val="17"/>
                              </w:rPr>
                            </w:pPr>
                          </w:p>
                          <w:p w14:paraId="15A5DBC9" w14:textId="77777777" w:rsidR="00B16ABF" w:rsidRDefault="00B16ABF" w:rsidP="00DF088F">
                            <w:pPr>
                              <w:spacing w:after="120"/>
                              <w:rPr>
                                <w:szCs w:val="17"/>
                              </w:rPr>
                            </w:pPr>
                          </w:p>
                          <w:p w14:paraId="16ED7E32" w14:textId="77777777" w:rsidR="00B16ABF" w:rsidRDefault="00B16ABF" w:rsidP="00DF088F">
                            <w:pPr>
                              <w:spacing w:after="120"/>
                              <w:rPr>
                                <w:szCs w:val="17"/>
                              </w:rPr>
                            </w:pPr>
                          </w:p>
                          <w:p w14:paraId="300F0547" w14:textId="77777777" w:rsidR="00B16ABF" w:rsidRDefault="00B16ABF" w:rsidP="00DF088F">
                            <w:pPr>
                              <w:spacing w:after="120"/>
                              <w:rPr>
                                <w:szCs w:val="17"/>
                              </w:rPr>
                            </w:pPr>
                          </w:p>
                          <w:p w14:paraId="4B4A48B6" w14:textId="77777777" w:rsidR="00B16ABF" w:rsidRDefault="00B16ABF" w:rsidP="00DF088F">
                            <w:pPr>
                              <w:spacing w:after="120"/>
                              <w:rPr>
                                <w:szCs w:val="17"/>
                              </w:rPr>
                            </w:pPr>
                          </w:p>
                          <w:p w14:paraId="7BD458BD" w14:textId="77777777" w:rsidR="00B16ABF" w:rsidRDefault="00B16ABF" w:rsidP="00DF088F">
                            <w:pPr>
                              <w:spacing w:after="120"/>
                              <w:rPr>
                                <w:szCs w:val="17"/>
                              </w:rPr>
                            </w:pPr>
                          </w:p>
                          <w:p w14:paraId="1C5D36B6" w14:textId="77777777" w:rsidR="00B16ABF" w:rsidRDefault="00B16ABF" w:rsidP="00DF088F">
                            <w:pPr>
                              <w:spacing w:after="120"/>
                              <w:rPr>
                                <w:szCs w:val="17"/>
                              </w:rPr>
                            </w:pPr>
                          </w:p>
                          <w:p w14:paraId="3F0894E5" w14:textId="77777777" w:rsidR="00B16ABF" w:rsidRDefault="00B16ABF" w:rsidP="00DF088F">
                            <w:pPr>
                              <w:spacing w:after="120"/>
                              <w:rPr>
                                <w:szCs w:val="17"/>
                              </w:rPr>
                            </w:pPr>
                          </w:p>
                          <w:p w14:paraId="4744F88C" w14:textId="77777777" w:rsidR="00B16ABF" w:rsidRDefault="00B16ABF" w:rsidP="00DF088F">
                            <w:pPr>
                              <w:spacing w:after="120"/>
                              <w:rPr>
                                <w:szCs w:val="17"/>
                              </w:rPr>
                            </w:pPr>
                            <w:r w:rsidRPr="00D21F1F">
                              <w:rPr>
                                <w:b/>
                                <w:szCs w:val="17"/>
                              </w:rPr>
                              <w:t>Figure 2 –</w:t>
                            </w:r>
                            <w:r>
                              <w:rPr>
                                <w:szCs w:val="17"/>
                              </w:rPr>
                              <w:t xml:space="preserve"> John was compiled as a persona to use in the design process</w:t>
                            </w:r>
                          </w:p>
                          <w:p w14:paraId="3BFFE727" w14:textId="77777777" w:rsidR="00B16ABF" w:rsidRDefault="00B16ABF" w:rsidP="00DF088F">
                            <w:pPr>
                              <w:spacing w:after="120"/>
                              <w:rPr>
                                <w:szCs w:val="17"/>
                              </w:rPr>
                            </w:pPr>
                          </w:p>
                          <w:p w14:paraId="6353AA44" w14:textId="77777777" w:rsidR="00B16ABF" w:rsidRDefault="00B16ABF" w:rsidP="00DF088F">
                            <w:pPr>
                              <w:spacing w:after="120"/>
                              <w:rPr>
                                <w:szCs w:val="17"/>
                              </w:rPr>
                            </w:pPr>
                          </w:p>
                          <w:p w14:paraId="1BB7F083" w14:textId="77777777" w:rsidR="00B16ABF" w:rsidRDefault="00B16ABF" w:rsidP="00DF088F">
                            <w:pPr>
                              <w:spacing w:after="120"/>
                              <w:rPr>
                                <w:szCs w:val="17"/>
                              </w:rPr>
                            </w:pPr>
                          </w:p>
                          <w:p w14:paraId="7A928417" w14:textId="77777777" w:rsidR="00B16ABF" w:rsidRDefault="00B16ABF" w:rsidP="00DF088F">
                            <w:pPr>
                              <w:spacing w:after="120"/>
                              <w:rPr>
                                <w:szCs w:val="17"/>
                              </w:rPr>
                            </w:pPr>
                          </w:p>
                          <w:p w14:paraId="61E25087" w14:textId="77777777" w:rsidR="00B16ABF" w:rsidRDefault="00B16ABF" w:rsidP="00DF088F">
                            <w:pPr>
                              <w:spacing w:after="120"/>
                              <w:rPr>
                                <w:szCs w:val="17"/>
                              </w:rPr>
                            </w:pPr>
                          </w:p>
                          <w:p w14:paraId="423833B8" w14:textId="77777777" w:rsidR="00B16ABF" w:rsidRDefault="00B16ABF" w:rsidP="00DF088F">
                            <w:pPr>
                              <w:spacing w:after="120"/>
                              <w:rPr>
                                <w:szCs w:val="17"/>
                              </w:rPr>
                            </w:pPr>
                          </w:p>
                          <w:p w14:paraId="0124EA2C" w14:textId="77777777" w:rsidR="00B16ABF" w:rsidRDefault="00B16ABF" w:rsidP="00DF088F">
                            <w:pPr>
                              <w:spacing w:after="120"/>
                              <w:rPr>
                                <w:szCs w:val="17"/>
                              </w:rPr>
                            </w:pPr>
                          </w:p>
                          <w:p w14:paraId="003842AD" w14:textId="77777777" w:rsidR="00B16ABF" w:rsidRDefault="00B16ABF" w:rsidP="00DF088F">
                            <w:pPr>
                              <w:spacing w:after="120"/>
                              <w:rPr>
                                <w:szCs w:val="17"/>
                              </w:rPr>
                            </w:pPr>
                          </w:p>
                          <w:p w14:paraId="09628C2B" w14:textId="77777777" w:rsidR="00B16ABF" w:rsidRDefault="00B16ABF" w:rsidP="00DF088F">
                            <w:pPr>
                              <w:spacing w:after="120"/>
                              <w:rPr>
                                <w:szCs w:val="17"/>
                              </w:rPr>
                            </w:pPr>
                          </w:p>
                          <w:p w14:paraId="24A7F7C5" w14:textId="77777777" w:rsidR="00B16ABF" w:rsidRDefault="00B16ABF" w:rsidP="00DF088F">
                            <w:pPr>
                              <w:spacing w:after="120"/>
                              <w:rPr>
                                <w:szCs w:val="17"/>
                              </w:rPr>
                            </w:pPr>
                          </w:p>
                          <w:p w14:paraId="5AD8F9BC" w14:textId="77777777" w:rsidR="00B16ABF" w:rsidRPr="0004301F" w:rsidRDefault="00B16ABF" w:rsidP="00D21F1F">
                            <w:pPr>
                              <w:spacing w:after="120"/>
                              <w:rPr>
                                <w:szCs w:val="17"/>
                              </w:rPr>
                            </w:pPr>
                            <w:r>
                              <w:rPr>
                                <w:b/>
                                <w:szCs w:val="17"/>
                              </w:rPr>
                              <w:t>Figure 3</w:t>
                            </w:r>
                            <w:r w:rsidRPr="00D21F1F">
                              <w:rPr>
                                <w:b/>
                                <w:szCs w:val="17"/>
                              </w:rPr>
                              <w:t xml:space="preserve"> –</w:t>
                            </w:r>
                            <w:r>
                              <w:rPr>
                                <w:szCs w:val="17"/>
                              </w:rPr>
                              <w:t xml:space="preserve"> A second persona (Ben) was also used as a persona</w:t>
                            </w:r>
                          </w:p>
                          <w:p w14:paraId="50F191D7" w14:textId="77777777" w:rsidR="00B16ABF" w:rsidRPr="0004301F" w:rsidRDefault="00B16ABF" w:rsidP="00DF088F">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9" type="#_x0000_t202" style="position:absolute;margin-left:13.05pt;margin-top:.7pt;width:162pt;height:428.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" filled="f" fillcolor="#f8f8f8" stroked="f" strokecolor="gray">
                <v:textbox>
                  <w:txbxContent>
                    <w:p w14:paraId="5787F3EE" w14:textId="77777777" w:rsidR="00B16ABF" w:rsidRDefault="00B16ABF" w:rsidP="00DF088F">
                      <w:pPr>
                        <w:spacing w:after="120"/>
                        <w:rPr>
                          <w:szCs w:val="17"/>
                        </w:rPr>
                      </w:pPr>
                    </w:p>
                    <w:p w14:paraId="15A5DBC9" w14:textId="77777777" w:rsidR="00B16ABF" w:rsidRDefault="00B16ABF" w:rsidP="00DF088F">
                      <w:pPr>
                        <w:spacing w:after="120"/>
                        <w:rPr>
                          <w:szCs w:val="17"/>
                        </w:rPr>
                      </w:pPr>
                    </w:p>
                    <w:p w14:paraId="16ED7E32" w14:textId="77777777" w:rsidR="00B16ABF" w:rsidRDefault="00B16ABF" w:rsidP="00DF088F">
                      <w:pPr>
                        <w:spacing w:after="120"/>
                        <w:rPr>
                          <w:szCs w:val="17"/>
                        </w:rPr>
                      </w:pPr>
                    </w:p>
                    <w:p w14:paraId="300F0547" w14:textId="77777777" w:rsidR="00B16ABF" w:rsidRDefault="00B16ABF" w:rsidP="00DF088F">
                      <w:pPr>
                        <w:spacing w:after="120"/>
                        <w:rPr>
                          <w:szCs w:val="17"/>
                        </w:rPr>
                      </w:pPr>
                    </w:p>
                    <w:p w14:paraId="4B4A48B6" w14:textId="77777777" w:rsidR="00B16ABF" w:rsidRDefault="00B16ABF" w:rsidP="00DF088F">
                      <w:pPr>
                        <w:spacing w:after="120"/>
                        <w:rPr>
                          <w:szCs w:val="17"/>
                        </w:rPr>
                      </w:pPr>
                    </w:p>
                    <w:p w14:paraId="7BD458BD" w14:textId="77777777" w:rsidR="00B16ABF" w:rsidRDefault="00B16ABF" w:rsidP="00DF088F">
                      <w:pPr>
                        <w:spacing w:after="120"/>
                        <w:rPr>
                          <w:szCs w:val="17"/>
                        </w:rPr>
                      </w:pPr>
                    </w:p>
                    <w:p w14:paraId="1C5D36B6" w14:textId="77777777" w:rsidR="00B16ABF" w:rsidRDefault="00B16ABF" w:rsidP="00DF088F">
                      <w:pPr>
                        <w:spacing w:after="120"/>
                        <w:rPr>
                          <w:szCs w:val="17"/>
                        </w:rPr>
                      </w:pPr>
                    </w:p>
                    <w:p w14:paraId="3F0894E5" w14:textId="77777777" w:rsidR="00B16ABF" w:rsidRDefault="00B16ABF" w:rsidP="00DF088F">
                      <w:pPr>
                        <w:spacing w:after="120"/>
                        <w:rPr>
                          <w:szCs w:val="17"/>
                        </w:rPr>
                      </w:pPr>
                    </w:p>
                    <w:p w14:paraId="4744F88C" w14:textId="77777777" w:rsidR="00B16ABF" w:rsidRDefault="00B16ABF" w:rsidP="00DF088F">
                      <w:pPr>
                        <w:spacing w:after="120"/>
                        <w:rPr>
                          <w:szCs w:val="17"/>
                        </w:rPr>
                      </w:pPr>
                      <w:r w:rsidRPr="00D21F1F">
                        <w:rPr>
                          <w:b/>
                          <w:szCs w:val="17"/>
                        </w:rPr>
                        <w:t>Figure 2 –</w:t>
                      </w:r>
                      <w:r>
                        <w:rPr>
                          <w:szCs w:val="17"/>
                        </w:rPr>
                        <w:t xml:space="preserve"> John was compiled as a persona to use in the design process</w:t>
                      </w:r>
                    </w:p>
                    <w:p w14:paraId="3BFFE727" w14:textId="77777777" w:rsidR="00B16ABF" w:rsidRDefault="00B16ABF" w:rsidP="00DF088F">
                      <w:pPr>
                        <w:spacing w:after="120"/>
                        <w:rPr>
                          <w:szCs w:val="17"/>
                        </w:rPr>
                      </w:pPr>
                    </w:p>
                    <w:p w14:paraId="6353AA44" w14:textId="77777777" w:rsidR="00B16ABF" w:rsidRDefault="00B16ABF" w:rsidP="00DF088F">
                      <w:pPr>
                        <w:spacing w:after="120"/>
                        <w:rPr>
                          <w:szCs w:val="17"/>
                        </w:rPr>
                      </w:pPr>
                    </w:p>
                    <w:p w14:paraId="1BB7F083" w14:textId="77777777" w:rsidR="00B16ABF" w:rsidRDefault="00B16ABF" w:rsidP="00DF088F">
                      <w:pPr>
                        <w:spacing w:after="120"/>
                        <w:rPr>
                          <w:szCs w:val="17"/>
                        </w:rPr>
                      </w:pPr>
                    </w:p>
                    <w:p w14:paraId="7A928417" w14:textId="77777777" w:rsidR="00B16ABF" w:rsidRDefault="00B16ABF" w:rsidP="00DF088F">
                      <w:pPr>
                        <w:spacing w:after="120"/>
                        <w:rPr>
                          <w:szCs w:val="17"/>
                        </w:rPr>
                      </w:pPr>
                    </w:p>
                    <w:p w14:paraId="61E25087" w14:textId="77777777" w:rsidR="00B16ABF" w:rsidRDefault="00B16ABF" w:rsidP="00DF088F">
                      <w:pPr>
                        <w:spacing w:after="120"/>
                        <w:rPr>
                          <w:szCs w:val="17"/>
                        </w:rPr>
                      </w:pPr>
                    </w:p>
                    <w:p w14:paraId="423833B8" w14:textId="77777777" w:rsidR="00B16ABF" w:rsidRDefault="00B16ABF" w:rsidP="00DF088F">
                      <w:pPr>
                        <w:spacing w:after="120"/>
                        <w:rPr>
                          <w:szCs w:val="17"/>
                        </w:rPr>
                      </w:pPr>
                    </w:p>
                    <w:p w14:paraId="0124EA2C" w14:textId="77777777" w:rsidR="00B16ABF" w:rsidRDefault="00B16ABF" w:rsidP="00DF088F">
                      <w:pPr>
                        <w:spacing w:after="120"/>
                        <w:rPr>
                          <w:szCs w:val="17"/>
                        </w:rPr>
                      </w:pPr>
                    </w:p>
                    <w:p w14:paraId="003842AD" w14:textId="77777777" w:rsidR="00B16ABF" w:rsidRDefault="00B16ABF" w:rsidP="00DF088F">
                      <w:pPr>
                        <w:spacing w:after="120"/>
                        <w:rPr>
                          <w:szCs w:val="17"/>
                        </w:rPr>
                      </w:pPr>
                    </w:p>
                    <w:p w14:paraId="09628C2B" w14:textId="77777777" w:rsidR="00B16ABF" w:rsidRDefault="00B16ABF" w:rsidP="00DF088F">
                      <w:pPr>
                        <w:spacing w:after="120"/>
                        <w:rPr>
                          <w:szCs w:val="17"/>
                        </w:rPr>
                      </w:pPr>
                    </w:p>
                    <w:p w14:paraId="24A7F7C5" w14:textId="77777777" w:rsidR="00B16ABF" w:rsidRDefault="00B16ABF" w:rsidP="00DF088F">
                      <w:pPr>
                        <w:spacing w:after="120"/>
                        <w:rPr>
                          <w:szCs w:val="17"/>
                        </w:rPr>
                      </w:pPr>
                    </w:p>
                    <w:p w14:paraId="5AD8F9BC" w14:textId="77777777" w:rsidR="00B16ABF" w:rsidRPr="0004301F" w:rsidRDefault="00B16ABF" w:rsidP="00D21F1F">
                      <w:pPr>
                        <w:spacing w:after="120"/>
                        <w:rPr>
                          <w:szCs w:val="17"/>
                        </w:rPr>
                      </w:pPr>
                      <w:r>
                        <w:rPr>
                          <w:b/>
                          <w:szCs w:val="17"/>
                        </w:rPr>
                        <w:t>Figure 3</w:t>
                      </w:r>
                      <w:r w:rsidRPr="00D21F1F">
                        <w:rPr>
                          <w:b/>
                          <w:szCs w:val="17"/>
                        </w:rPr>
                        <w:t xml:space="preserve"> –</w:t>
                      </w:r>
                      <w:r>
                        <w:rPr>
                          <w:szCs w:val="17"/>
                        </w:rPr>
                        <w:t xml:space="preserve"> A second persona (Ben) was also used as a persona</w:t>
                      </w:r>
                    </w:p>
                    <w:p w14:paraId="50F191D7" w14:textId="77777777" w:rsidR="00B16ABF" w:rsidRPr="0004301F" w:rsidRDefault="00B16ABF" w:rsidP="00DF088F">
                      <w:pPr>
                        <w:spacing w:after="120"/>
                        <w:rPr>
                          <w:szCs w:val="17"/>
                        </w:rPr>
                      </w:pPr>
                    </w:p>
                  </w:txbxContent>
                </v:textbox>
                <w10:wrap type="through" anchorx="page"/>
              </v:shape>
            </w:pict>
          </mc:Fallback>
        </mc:AlternateContent>
      </w:r>
      <w:r w:rsidR="00FA63D5" w:rsidRPr="00FA63D5">
        <w:t>Introduction</w:t>
      </w:r>
      <w:r w:rsidR="00D21F1F" w:rsidRPr="00D21F1F">
        <w:t xml:space="preserve"> </w:t>
      </w:r>
    </w:p>
    <w:p w14:paraId="3393FD4B" w14:textId="77777777" w:rsidR="00FA63D5" w:rsidRDefault="00FA63D5" w:rsidP="00FA63D5">
      <w:r>
        <w:t>Fitness and healthy lifestyles are becoming more and more common in todays society as people are becoming more motivated to hit the gym to get fit and reach the lean body they desperately want. However, many can’t afford to g</w:t>
      </w:r>
      <w:bookmarkStart w:id="0" w:name="_GoBack"/>
      <w:bookmarkEnd w:id="0"/>
      <w:r>
        <w:t xml:space="preserve">et a personal trainer so most stick to what they know. The issue thus arises of </w:t>
      </w:r>
      <w:proofErr w:type="gramStart"/>
      <w:r>
        <w:t>gym based</w:t>
      </w:r>
      <w:proofErr w:type="gramEnd"/>
      <w:r>
        <w:t xml:space="preserve"> injuries. The most common cause of injuries, especially regarding gym exercises is lack of proper technique. </w:t>
      </w:r>
      <w:proofErr w:type="gramStart"/>
      <w:r>
        <w:t>This lack of proper technique is caused by multiple things, including absence of knowledge or simply having too many things to think about whilst exercising</w:t>
      </w:r>
      <w:proofErr w:type="gramEnd"/>
      <w:r>
        <w:t>.</w:t>
      </w:r>
    </w:p>
    <w:p w14:paraId="4F68EA21" w14:textId="77777777" w:rsidR="00FA63D5" w:rsidRDefault="00D63B43" w:rsidP="00FA63D5">
      <w:r>
        <w:rPr>
          <w:noProof/>
        </w:rPr>
        <w:drawing>
          <wp:anchor distT="0" distB="0" distL="114300" distR="114300" simplePos="0" relativeHeight="251660288" behindDoc="0" locked="0" layoutInCell="1" allowOverlap="1" wp14:anchorId="10CA32F4" wp14:editId="0D144B60">
            <wp:simplePos x="0" y="0"/>
            <wp:positionH relativeFrom="column">
              <wp:posOffset>-2150745</wp:posOffset>
            </wp:positionH>
            <wp:positionV relativeFrom="paragraph">
              <wp:posOffset>931545</wp:posOffset>
            </wp:positionV>
            <wp:extent cx="2057400" cy="1668145"/>
            <wp:effectExtent l="0" t="0" r="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166814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3D5">
        <w:t>Without the knowledge of the proper technique for exercises undertaken at the gym, it’s a fairly difficult task to obtain proper technique. When lifting heavy weights, if the exercise is not undertaken using the correct technique, not only will the exercise be less effective, but it also implies that stress is being applied to unwanted places and thus can cause injuries. Furthermore, even if one knows the proper technique for the exercise, sometimes there may be too many things to think about – body angle, feet alignment, hand position and grip – and this can cause improper technique and thus injuries.</w:t>
      </w:r>
    </w:p>
    <w:p w14:paraId="06EAE38F" w14:textId="77777777" w:rsidR="00FA63D5" w:rsidRDefault="00FA63D5" w:rsidP="00FA63D5">
      <w:r>
        <w:t xml:space="preserve">Studies have shown that one of the biggest hindrances to fitness progression for gym attendees is </w:t>
      </w:r>
      <w:proofErr w:type="gramStart"/>
      <w:r>
        <w:t>injuries</w:t>
      </w:r>
      <w:proofErr w:type="gramEnd"/>
      <w:r>
        <w:t>. Injuries certainly prevent the attendance to gym whilst experiencing the consequences of the injury, be it a torn muscle or a sprained joint. Moreover, attendance can sometimes cease as a result of injuries due to the fear of encountering injuries again.</w:t>
      </w:r>
    </w:p>
    <w:p w14:paraId="7C28AA2E" w14:textId="77777777" w:rsidR="00FA63D5" w:rsidRDefault="00FA63D5" w:rsidP="00FA63D5">
      <w:r>
        <w:t xml:space="preserve">The goal is to design a product that enhances progression at the gym by eliminating or at least </w:t>
      </w:r>
      <w:proofErr w:type="spellStart"/>
      <w:r>
        <w:lastRenderedPageBreak/>
        <w:t>minimising</w:t>
      </w:r>
      <w:proofErr w:type="spellEnd"/>
      <w:r>
        <w:t xml:space="preserve"> injuries. Injuries disrupt the workout flow, certainly physically but also mentally. Simply minimizing injuries at gym means that an attendee is able to exercise constantly, without disruptions and thus </w:t>
      </w:r>
      <w:proofErr w:type="spellStart"/>
      <w:r>
        <w:t>maximise</w:t>
      </w:r>
      <w:proofErr w:type="spellEnd"/>
      <w:r>
        <w:t xml:space="preserve"> their progression towards their goals.</w:t>
      </w:r>
    </w:p>
    <w:p w14:paraId="3F15A09F" w14:textId="77777777" w:rsidR="00FA63D5" w:rsidRDefault="00FA63D5" w:rsidP="00FA63D5">
      <w:pPr>
        <w:pStyle w:val="Heading1"/>
      </w:pPr>
      <w:r>
        <w:t>Design Process</w:t>
      </w:r>
    </w:p>
    <w:p w14:paraId="3BBFBB9E" w14:textId="77777777" w:rsidR="00FA63D5" w:rsidRDefault="00FA63D5" w:rsidP="00FA63D5">
      <w:r>
        <w:t xml:space="preserve">Arriving to a final design for a product involves undertaking the design process. The design process used to derive the final design of </w:t>
      </w:r>
      <w:proofErr w:type="spellStart"/>
      <w:r>
        <w:t>MotionFit</w:t>
      </w:r>
      <w:proofErr w:type="spellEnd"/>
      <w:r>
        <w:t xml:space="preserve"> involved the use of the following methods: Personas and Extreme Personas.</w:t>
      </w:r>
    </w:p>
    <w:p w14:paraId="458D7DA8" w14:textId="77777777" w:rsidR="00FA63D5" w:rsidRPr="00FA63D5" w:rsidRDefault="00FA63D5" w:rsidP="00FA63D5">
      <w:pPr>
        <w:pStyle w:val="Heading2"/>
        <w:rPr>
          <w:b/>
        </w:rPr>
      </w:pPr>
      <w:r w:rsidRPr="00FA63D5">
        <w:rPr>
          <w:b/>
        </w:rPr>
        <w:t>Personas</w:t>
      </w:r>
    </w:p>
    <w:p w14:paraId="601A6707" w14:textId="77777777" w:rsidR="00FA63D5" w:rsidRDefault="00FA63D5" w:rsidP="00FA63D5">
      <w:proofErr w:type="gramStart"/>
      <w:r>
        <w:t>Personas is</w:t>
      </w:r>
      <w:proofErr w:type="gramEnd"/>
      <w:r>
        <w:t xml:space="preserve"> a very effective method that is widely used in the design process to instigate some initial ideas. I decided to come up with two personas to help me brainstorm some ideas for the product; the two personas are John and Ben.</w:t>
      </w:r>
    </w:p>
    <w:p w14:paraId="6FEF5EF1" w14:textId="77777777" w:rsidR="00FA63D5" w:rsidRPr="00FA63D5" w:rsidRDefault="00FA63D5" w:rsidP="00FA63D5">
      <w:pPr>
        <w:pStyle w:val="Heading3"/>
        <w:rPr>
          <w:b/>
        </w:rPr>
      </w:pPr>
      <w:r w:rsidRPr="00FA63D5">
        <w:rPr>
          <w:b/>
        </w:rPr>
        <w:t>John</w:t>
      </w:r>
    </w:p>
    <w:p w14:paraId="4D1A36DD" w14:textId="584CB743" w:rsidR="00FA63D5" w:rsidRDefault="00FA63D5" w:rsidP="00FA63D5">
      <w:r>
        <w:t xml:space="preserve">John’s persona is explained in Figure </w:t>
      </w:r>
      <w:r w:rsidR="00251411">
        <w:t>2</w:t>
      </w:r>
      <w:r>
        <w:t>. John could be stereotypically categorized as a jock as he has always been involved in sports and enjoys playing them regularly. However, he has never joined a gym for fear that upon getting injured, he might not be able to continue playing sports, whether it be short term or long term. A small muscle tear in his calf muscle and he would be unable to play most sports for at least a couple of weeks.</w:t>
      </w:r>
    </w:p>
    <w:p w14:paraId="01B7AB1C" w14:textId="77777777" w:rsidR="00FA63D5" w:rsidRDefault="00FA63D5" w:rsidP="00FA63D5">
      <w:r>
        <w:t xml:space="preserve">John feels like he isn’t educated enough about how to workout properly at the gym and thus would feel vulnerable to injuries if he commenced undertaking gym activities. A lot of his mates attend gym but he doesn’t </w:t>
      </w:r>
      <w:r>
        <w:lastRenderedPageBreak/>
        <w:t>feel like going with them as he would feel like he will annoy them with all the help he will need.</w:t>
      </w:r>
      <w:r w:rsidR="00E3352E" w:rsidRPr="00E3352E">
        <w:t xml:space="preserve"> </w:t>
      </w:r>
    </w:p>
    <w:p w14:paraId="7E2BF715" w14:textId="17EEB9CA" w:rsidR="00FA63D5" w:rsidRDefault="00842722" w:rsidP="00FA63D5">
      <w:r>
        <w:rPr>
          <w:noProof/>
        </w:rPr>
        <w:drawing>
          <wp:anchor distT="0" distB="0" distL="114300" distR="114300" simplePos="0" relativeHeight="251662336" behindDoc="0" locked="0" layoutInCell="1" allowOverlap="1" wp14:anchorId="43D6DB17" wp14:editId="483CCC3C">
            <wp:simplePos x="0" y="0"/>
            <wp:positionH relativeFrom="column">
              <wp:posOffset>-2150745</wp:posOffset>
            </wp:positionH>
            <wp:positionV relativeFrom="paragraph">
              <wp:posOffset>-637540</wp:posOffset>
            </wp:positionV>
            <wp:extent cx="2057400" cy="16808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1680845"/>
                    </a:xfrm>
                    <a:prstGeom prst="rect">
                      <a:avLst/>
                    </a:prstGeom>
                    <a:noFill/>
                    <a:ln>
                      <a:noFill/>
                    </a:ln>
                  </pic:spPr>
                </pic:pic>
              </a:graphicData>
            </a:graphic>
            <wp14:sizeRelH relativeFrom="page">
              <wp14:pctWidth>0</wp14:pctWidth>
            </wp14:sizeRelH>
            <wp14:sizeRelV relativeFrom="page">
              <wp14:pctHeight>0</wp14:pctHeight>
            </wp14:sizeRelV>
          </wp:anchor>
        </w:drawing>
      </w:r>
      <w:r w:rsidR="00D63B43">
        <w:rPr>
          <w:noProof/>
        </w:rPr>
        <mc:AlternateContent>
          <mc:Choice Requires="wps">
            <w:drawing>
              <wp:anchor distT="0" distB="0" distL="114300" distR="114300" simplePos="0" relativeHeight="251654144" behindDoc="0" locked="0" layoutInCell="1" allowOverlap="1" wp14:anchorId="0F55AB1A" wp14:editId="3C5A2C23">
                <wp:simplePos x="0" y="0"/>
                <wp:positionH relativeFrom="page">
                  <wp:posOffset>165735</wp:posOffset>
                </wp:positionH>
                <wp:positionV relativeFrom="paragraph">
                  <wp:posOffset>-523240</wp:posOffset>
                </wp:positionV>
                <wp:extent cx="2171700" cy="5436235"/>
                <wp:effectExtent l="635" t="0" r="0" b="1905"/>
                <wp:wrapThrough wrapText="bothSides">
                  <wp:wrapPolygon edited="0">
                    <wp:start x="-120" y="0"/>
                    <wp:lineTo x="-120" y="21562"/>
                    <wp:lineTo x="21720" y="21562"/>
                    <wp:lineTo x="21720" y="0"/>
                    <wp:lineTo x="-120" y="0"/>
                  </wp:wrapPolygon>
                </wp:wrapThrough>
                <wp:docPr id="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5436235"/>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ECB673A" w14:textId="77777777" w:rsidR="00B16ABF" w:rsidRDefault="00B16ABF" w:rsidP="00DF088F">
                            <w:pPr>
                              <w:spacing w:after="120"/>
                              <w:rPr>
                                <w:szCs w:val="17"/>
                              </w:rPr>
                            </w:pPr>
                          </w:p>
                          <w:p w14:paraId="1C43E8B9" w14:textId="77777777" w:rsidR="00B16ABF" w:rsidRDefault="00B16ABF" w:rsidP="00DF088F">
                            <w:pPr>
                              <w:spacing w:after="120"/>
                              <w:rPr>
                                <w:szCs w:val="17"/>
                              </w:rPr>
                            </w:pPr>
                          </w:p>
                          <w:p w14:paraId="7443D413" w14:textId="77777777" w:rsidR="00B16ABF" w:rsidRDefault="00B16ABF" w:rsidP="00DF088F">
                            <w:pPr>
                              <w:spacing w:after="120"/>
                              <w:rPr>
                                <w:szCs w:val="17"/>
                              </w:rPr>
                            </w:pPr>
                          </w:p>
                          <w:p w14:paraId="692BD90E" w14:textId="77777777" w:rsidR="00B16ABF" w:rsidRDefault="00B16ABF" w:rsidP="00DF088F">
                            <w:pPr>
                              <w:spacing w:after="120"/>
                              <w:rPr>
                                <w:szCs w:val="17"/>
                              </w:rPr>
                            </w:pPr>
                          </w:p>
                          <w:p w14:paraId="5232ED8A" w14:textId="77777777" w:rsidR="00B16ABF" w:rsidRDefault="00B16ABF" w:rsidP="00DF088F">
                            <w:pPr>
                              <w:spacing w:after="120"/>
                              <w:rPr>
                                <w:szCs w:val="17"/>
                              </w:rPr>
                            </w:pPr>
                          </w:p>
                          <w:p w14:paraId="06CF9FDA" w14:textId="77777777" w:rsidR="00B16ABF" w:rsidRDefault="00B16ABF" w:rsidP="00DF088F">
                            <w:pPr>
                              <w:spacing w:after="120"/>
                              <w:rPr>
                                <w:szCs w:val="17"/>
                              </w:rPr>
                            </w:pPr>
                          </w:p>
                          <w:p w14:paraId="66342411" w14:textId="77777777" w:rsidR="00B16ABF" w:rsidRDefault="00B16ABF" w:rsidP="00DF088F">
                            <w:pPr>
                              <w:spacing w:after="120"/>
                              <w:rPr>
                                <w:szCs w:val="17"/>
                              </w:rPr>
                            </w:pPr>
                          </w:p>
                          <w:p w14:paraId="79589104" w14:textId="77777777" w:rsidR="00B16ABF" w:rsidRDefault="00B16ABF" w:rsidP="00DF088F">
                            <w:pPr>
                              <w:spacing w:after="120"/>
                              <w:rPr>
                                <w:szCs w:val="17"/>
                              </w:rPr>
                            </w:pPr>
                            <w:r w:rsidRPr="00E3352E">
                              <w:rPr>
                                <w:b/>
                                <w:szCs w:val="17"/>
                              </w:rPr>
                              <w:t>Figure 4 –</w:t>
                            </w:r>
                            <w:r>
                              <w:rPr>
                                <w:szCs w:val="17"/>
                              </w:rPr>
                              <w:t xml:space="preserve"> Extreme Personas was used to instigate more ideas for a wider audience</w:t>
                            </w:r>
                          </w:p>
                          <w:p w14:paraId="55C0356C" w14:textId="77777777" w:rsidR="00B16ABF" w:rsidRDefault="00B16ABF" w:rsidP="00DF088F">
                            <w:pPr>
                              <w:spacing w:after="120"/>
                              <w:rPr>
                                <w:szCs w:val="17"/>
                              </w:rPr>
                            </w:pPr>
                          </w:p>
                          <w:p w14:paraId="49CE4A86" w14:textId="77777777" w:rsidR="00B16ABF" w:rsidRDefault="00B16ABF" w:rsidP="00DF088F">
                            <w:pPr>
                              <w:spacing w:after="120"/>
                              <w:rPr>
                                <w:szCs w:val="17"/>
                              </w:rPr>
                            </w:pPr>
                          </w:p>
                          <w:p w14:paraId="0A0DCBCD" w14:textId="77777777" w:rsidR="00B16ABF" w:rsidRDefault="00B16ABF" w:rsidP="00DF088F">
                            <w:pPr>
                              <w:spacing w:after="120"/>
                              <w:rPr>
                                <w:szCs w:val="17"/>
                              </w:rPr>
                            </w:pPr>
                          </w:p>
                          <w:p w14:paraId="4E503823" w14:textId="77777777" w:rsidR="00B16ABF" w:rsidRDefault="00B16ABF" w:rsidP="00DF088F">
                            <w:pPr>
                              <w:spacing w:after="120"/>
                              <w:rPr>
                                <w:szCs w:val="17"/>
                              </w:rPr>
                            </w:pPr>
                          </w:p>
                          <w:p w14:paraId="7686672F" w14:textId="77777777" w:rsidR="00B16ABF" w:rsidRDefault="00B16ABF" w:rsidP="00DF088F">
                            <w:pPr>
                              <w:spacing w:after="120"/>
                              <w:rPr>
                                <w:szCs w:val="17"/>
                              </w:rPr>
                            </w:pPr>
                          </w:p>
                          <w:p w14:paraId="1D31796D" w14:textId="77777777" w:rsidR="00B16ABF" w:rsidRDefault="00B16ABF" w:rsidP="00DF088F">
                            <w:pPr>
                              <w:spacing w:after="120"/>
                              <w:rPr>
                                <w:szCs w:val="17"/>
                              </w:rPr>
                            </w:pPr>
                          </w:p>
                          <w:p w14:paraId="0E0C0E1D" w14:textId="77777777" w:rsidR="00B16ABF" w:rsidRDefault="00B16ABF" w:rsidP="00DF088F">
                            <w:pPr>
                              <w:spacing w:after="120"/>
                              <w:rPr>
                                <w:szCs w:val="17"/>
                              </w:rPr>
                            </w:pPr>
                          </w:p>
                          <w:p w14:paraId="7F8614E5" w14:textId="77777777" w:rsidR="00B16ABF" w:rsidRDefault="00B16ABF" w:rsidP="00DF088F">
                            <w:pPr>
                              <w:spacing w:after="120"/>
                              <w:rPr>
                                <w:szCs w:val="17"/>
                              </w:rPr>
                            </w:pPr>
                          </w:p>
                          <w:p w14:paraId="55DC9565" w14:textId="77777777" w:rsidR="00B16ABF" w:rsidRDefault="00B16ABF" w:rsidP="00DF088F">
                            <w:pPr>
                              <w:spacing w:after="120"/>
                              <w:rPr>
                                <w:szCs w:val="17"/>
                              </w:rPr>
                            </w:pPr>
                          </w:p>
                          <w:p w14:paraId="0A5C1571" w14:textId="77777777" w:rsidR="00B16ABF" w:rsidRDefault="00B16ABF" w:rsidP="00DF088F">
                            <w:pPr>
                              <w:spacing w:after="120"/>
                              <w:rPr>
                                <w:szCs w:val="17"/>
                              </w:rPr>
                            </w:pPr>
                          </w:p>
                          <w:p w14:paraId="09AF4A0D" w14:textId="77777777" w:rsidR="00B16ABF" w:rsidRDefault="00B16ABF" w:rsidP="00DF088F">
                            <w:pPr>
                              <w:spacing w:after="120"/>
                              <w:rPr>
                                <w:szCs w:val="17"/>
                              </w:rPr>
                            </w:pPr>
                          </w:p>
                          <w:p w14:paraId="24B87877" w14:textId="77777777" w:rsidR="00B16ABF" w:rsidRDefault="00B16ABF" w:rsidP="00DF088F">
                            <w:pPr>
                              <w:spacing w:after="120"/>
                              <w:rPr>
                                <w:szCs w:val="17"/>
                              </w:rPr>
                            </w:pPr>
                          </w:p>
                          <w:p w14:paraId="53F2395B" w14:textId="77777777" w:rsidR="00B16ABF" w:rsidRPr="0004301F" w:rsidRDefault="00B16ABF" w:rsidP="00DF088F">
                            <w:pPr>
                              <w:spacing w:after="120"/>
                              <w:rPr>
                                <w:szCs w:val="17"/>
                              </w:rPr>
                            </w:pPr>
                            <w:r>
                              <w:rPr>
                                <w:b/>
                                <w:szCs w:val="17"/>
                              </w:rPr>
                              <w:t>Figure 5</w:t>
                            </w:r>
                            <w:r w:rsidRPr="00455160">
                              <w:rPr>
                                <w:b/>
                                <w:szCs w:val="17"/>
                              </w:rPr>
                              <w:t xml:space="preserve"> –</w:t>
                            </w:r>
                            <w:r>
                              <w:rPr>
                                <w:szCs w:val="17"/>
                              </w:rPr>
                              <w:t xml:space="preserve"> High-Fidelity prototype of the device was used when evaluating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0" type="#_x0000_t202" style="position:absolute;margin-left:13.05pt;margin-top:-41.15pt;width:171pt;height:428.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" filled="f" fillcolor="#f8f8f8" stroked="f" strokecolor="gray">
                <v:textbox>
                  <w:txbxContent>
                    <w:p w14:paraId="3ECB673A" w14:textId="77777777" w:rsidR="00B16ABF" w:rsidRDefault="00B16ABF" w:rsidP="00DF088F">
                      <w:pPr>
                        <w:spacing w:after="120"/>
                        <w:rPr>
                          <w:szCs w:val="17"/>
                        </w:rPr>
                      </w:pPr>
                    </w:p>
                    <w:p w14:paraId="1C43E8B9" w14:textId="77777777" w:rsidR="00B16ABF" w:rsidRDefault="00B16ABF" w:rsidP="00DF088F">
                      <w:pPr>
                        <w:spacing w:after="120"/>
                        <w:rPr>
                          <w:szCs w:val="17"/>
                        </w:rPr>
                      </w:pPr>
                    </w:p>
                    <w:p w14:paraId="7443D413" w14:textId="77777777" w:rsidR="00B16ABF" w:rsidRDefault="00B16ABF" w:rsidP="00DF088F">
                      <w:pPr>
                        <w:spacing w:after="120"/>
                        <w:rPr>
                          <w:szCs w:val="17"/>
                        </w:rPr>
                      </w:pPr>
                    </w:p>
                    <w:p w14:paraId="692BD90E" w14:textId="77777777" w:rsidR="00B16ABF" w:rsidRDefault="00B16ABF" w:rsidP="00DF088F">
                      <w:pPr>
                        <w:spacing w:after="120"/>
                        <w:rPr>
                          <w:szCs w:val="17"/>
                        </w:rPr>
                      </w:pPr>
                    </w:p>
                    <w:p w14:paraId="5232ED8A" w14:textId="77777777" w:rsidR="00B16ABF" w:rsidRDefault="00B16ABF" w:rsidP="00DF088F">
                      <w:pPr>
                        <w:spacing w:after="120"/>
                        <w:rPr>
                          <w:szCs w:val="17"/>
                        </w:rPr>
                      </w:pPr>
                    </w:p>
                    <w:p w14:paraId="06CF9FDA" w14:textId="77777777" w:rsidR="00B16ABF" w:rsidRDefault="00B16ABF" w:rsidP="00DF088F">
                      <w:pPr>
                        <w:spacing w:after="120"/>
                        <w:rPr>
                          <w:szCs w:val="17"/>
                        </w:rPr>
                      </w:pPr>
                    </w:p>
                    <w:p w14:paraId="66342411" w14:textId="77777777" w:rsidR="00B16ABF" w:rsidRDefault="00B16ABF" w:rsidP="00DF088F">
                      <w:pPr>
                        <w:spacing w:after="120"/>
                        <w:rPr>
                          <w:szCs w:val="17"/>
                        </w:rPr>
                      </w:pPr>
                    </w:p>
                    <w:p w14:paraId="79589104" w14:textId="77777777" w:rsidR="00B16ABF" w:rsidRDefault="00B16ABF" w:rsidP="00DF088F">
                      <w:pPr>
                        <w:spacing w:after="120"/>
                        <w:rPr>
                          <w:szCs w:val="17"/>
                        </w:rPr>
                      </w:pPr>
                      <w:r w:rsidRPr="00E3352E">
                        <w:rPr>
                          <w:b/>
                          <w:szCs w:val="17"/>
                        </w:rPr>
                        <w:t>Figure 4 –</w:t>
                      </w:r>
                      <w:r>
                        <w:rPr>
                          <w:szCs w:val="17"/>
                        </w:rPr>
                        <w:t xml:space="preserve"> Extreme Personas was used to instigate more ideas for a wider audience</w:t>
                      </w:r>
                    </w:p>
                    <w:p w14:paraId="55C0356C" w14:textId="77777777" w:rsidR="00B16ABF" w:rsidRDefault="00B16ABF" w:rsidP="00DF088F">
                      <w:pPr>
                        <w:spacing w:after="120"/>
                        <w:rPr>
                          <w:szCs w:val="17"/>
                        </w:rPr>
                      </w:pPr>
                    </w:p>
                    <w:p w14:paraId="49CE4A86" w14:textId="77777777" w:rsidR="00B16ABF" w:rsidRDefault="00B16ABF" w:rsidP="00DF088F">
                      <w:pPr>
                        <w:spacing w:after="120"/>
                        <w:rPr>
                          <w:szCs w:val="17"/>
                        </w:rPr>
                      </w:pPr>
                    </w:p>
                    <w:p w14:paraId="0A0DCBCD" w14:textId="77777777" w:rsidR="00B16ABF" w:rsidRDefault="00B16ABF" w:rsidP="00DF088F">
                      <w:pPr>
                        <w:spacing w:after="120"/>
                        <w:rPr>
                          <w:szCs w:val="17"/>
                        </w:rPr>
                      </w:pPr>
                    </w:p>
                    <w:p w14:paraId="4E503823" w14:textId="77777777" w:rsidR="00B16ABF" w:rsidRDefault="00B16ABF" w:rsidP="00DF088F">
                      <w:pPr>
                        <w:spacing w:after="120"/>
                        <w:rPr>
                          <w:szCs w:val="17"/>
                        </w:rPr>
                      </w:pPr>
                    </w:p>
                    <w:p w14:paraId="7686672F" w14:textId="77777777" w:rsidR="00B16ABF" w:rsidRDefault="00B16ABF" w:rsidP="00DF088F">
                      <w:pPr>
                        <w:spacing w:after="120"/>
                        <w:rPr>
                          <w:szCs w:val="17"/>
                        </w:rPr>
                      </w:pPr>
                    </w:p>
                    <w:p w14:paraId="1D31796D" w14:textId="77777777" w:rsidR="00B16ABF" w:rsidRDefault="00B16ABF" w:rsidP="00DF088F">
                      <w:pPr>
                        <w:spacing w:after="120"/>
                        <w:rPr>
                          <w:szCs w:val="17"/>
                        </w:rPr>
                      </w:pPr>
                    </w:p>
                    <w:p w14:paraId="0E0C0E1D" w14:textId="77777777" w:rsidR="00B16ABF" w:rsidRDefault="00B16ABF" w:rsidP="00DF088F">
                      <w:pPr>
                        <w:spacing w:after="120"/>
                        <w:rPr>
                          <w:szCs w:val="17"/>
                        </w:rPr>
                      </w:pPr>
                    </w:p>
                    <w:p w14:paraId="7F8614E5" w14:textId="77777777" w:rsidR="00B16ABF" w:rsidRDefault="00B16ABF" w:rsidP="00DF088F">
                      <w:pPr>
                        <w:spacing w:after="120"/>
                        <w:rPr>
                          <w:szCs w:val="17"/>
                        </w:rPr>
                      </w:pPr>
                    </w:p>
                    <w:p w14:paraId="55DC9565" w14:textId="77777777" w:rsidR="00B16ABF" w:rsidRDefault="00B16ABF" w:rsidP="00DF088F">
                      <w:pPr>
                        <w:spacing w:after="120"/>
                        <w:rPr>
                          <w:szCs w:val="17"/>
                        </w:rPr>
                      </w:pPr>
                    </w:p>
                    <w:p w14:paraId="0A5C1571" w14:textId="77777777" w:rsidR="00B16ABF" w:rsidRDefault="00B16ABF" w:rsidP="00DF088F">
                      <w:pPr>
                        <w:spacing w:after="120"/>
                        <w:rPr>
                          <w:szCs w:val="17"/>
                        </w:rPr>
                      </w:pPr>
                    </w:p>
                    <w:p w14:paraId="09AF4A0D" w14:textId="77777777" w:rsidR="00B16ABF" w:rsidRDefault="00B16ABF" w:rsidP="00DF088F">
                      <w:pPr>
                        <w:spacing w:after="120"/>
                        <w:rPr>
                          <w:szCs w:val="17"/>
                        </w:rPr>
                      </w:pPr>
                    </w:p>
                    <w:p w14:paraId="24B87877" w14:textId="77777777" w:rsidR="00B16ABF" w:rsidRDefault="00B16ABF" w:rsidP="00DF088F">
                      <w:pPr>
                        <w:spacing w:after="120"/>
                        <w:rPr>
                          <w:szCs w:val="17"/>
                        </w:rPr>
                      </w:pPr>
                    </w:p>
                    <w:p w14:paraId="53F2395B" w14:textId="77777777" w:rsidR="00B16ABF" w:rsidRPr="0004301F" w:rsidRDefault="00B16ABF" w:rsidP="00DF088F">
                      <w:pPr>
                        <w:spacing w:after="120"/>
                        <w:rPr>
                          <w:szCs w:val="17"/>
                        </w:rPr>
                      </w:pPr>
                      <w:r>
                        <w:rPr>
                          <w:b/>
                          <w:szCs w:val="17"/>
                        </w:rPr>
                        <w:t>Figure 5</w:t>
                      </w:r>
                      <w:r w:rsidRPr="00455160">
                        <w:rPr>
                          <w:b/>
                          <w:szCs w:val="17"/>
                        </w:rPr>
                        <w:t xml:space="preserve"> –</w:t>
                      </w:r>
                      <w:r>
                        <w:rPr>
                          <w:szCs w:val="17"/>
                        </w:rPr>
                        <w:t xml:space="preserve"> High-Fidelity prototype of the device was used when evaluating product</w:t>
                      </w:r>
                    </w:p>
                  </w:txbxContent>
                </v:textbox>
                <w10:wrap type="through" anchorx="page"/>
              </v:shape>
            </w:pict>
          </mc:Fallback>
        </mc:AlternateContent>
      </w:r>
      <w:r w:rsidR="00FA63D5">
        <w:t xml:space="preserve">John needs a product that is able to educate him quickly and effectively about the techniques of different types of exercises. He requires a centralized source of </w:t>
      </w:r>
      <w:proofErr w:type="gramStart"/>
      <w:r w:rsidR="00FA63D5">
        <w:t>data which</w:t>
      </w:r>
      <w:proofErr w:type="gramEnd"/>
      <w:r w:rsidR="00FA63D5">
        <w:t xml:space="preserve"> contains a vast amount of information on how to exactly execute an exercise without applying too much stress on the body and thus avoid injuries. Apart from reading information about the techniques, seeing the particular technique visually through a video would be extremely beneficial to John. </w:t>
      </w:r>
    </w:p>
    <w:p w14:paraId="77B2DD62" w14:textId="77777777" w:rsidR="00FA63D5" w:rsidRDefault="00D63B43" w:rsidP="00FA63D5">
      <w:r>
        <w:rPr>
          <w:noProof/>
        </w:rPr>
        <w:drawing>
          <wp:anchor distT="0" distB="0" distL="114300" distR="114300" simplePos="0" relativeHeight="251663360" behindDoc="0" locked="0" layoutInCell="1" allowOverlap="1" wp14:anchorId="22C5C90E" wp14:editId="06B8626C">
            <wp:simplePos x="0" y="0"/>
            <wp:positionH relativeFrom="column">
              <wp:posOffset>-2150745</wp:posOffset>
            </wp:positionH>
            <wp:positionV relativeFrom="paragraph">
              <wp:posOffset>924560</wp:posOffset>
            </wp:positionV>
            <wp:extent cx="2057400" cy="18376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1837690"/>
                    </a:xfrm>
                    <a:prstGeom prst="rect">
                      <a:avLst/>
                    </a:prstGeom>
                    <a:noFill/>
                    <a:ln>
                      <a:noFill/>
                    </a:ln>
                  </pic:spPr>
                </pic:pic>
              </a:graphicData>
            </a:graphic>
            <wp14:sizeRelH relativeFrom="page">
              <wp14:pctWidth>0</wp14:pctWidth>
            </wp14:sizeRelH>
            <wp14:sizeRelV relativeFrom="page">
              <wp14:pctHeight>0</wp14:pctHeight>
            </wp14:sizeRelV>
          </wp:anchor>
        </w:drawing>
      </w:r>
      <w:r w:rsidR="00FA63D5">
        <w:t xml:space="preserve">Furthermore, John would certainly require this information wherever he goes. He would need it handy so that if he </w:t>
      </w:r>
      <w:proofErr w:type="gramStart"/>
      <w:r w:rsidR="00FA63D5">
        <w:t>is</w:t>
      </w:r>
      <w:proofErr w:type="gramEnd"/>
      <w:r w:rsidR="00FA63D5">
        <w:t xml:space="preserve"> at the gym and needs to remind himself on the technique of a particular exercise, he would be able to simply view on, be it on his phone or on a tablet. He wouldn’t want to have to remember it all and go to the gym trying to recall exactly how each part of the body should be positioned to execute the exercise in the most effective manner, not only to </w:t>
      </w:r>
      <w:proofErr w:type="spellStart"/>
      <w:r w:rsidR="00FA63D5">
        <w:t>maximise</w:t>
      </w:r>
      <w:proofErr w:type="spellEnd"/>
      <w:r w:rsidR="00FA63D5">
        <w:t xml:space="preserve"> results but also to </w:t>
      </w:r>
      <w:proofErr w:type="spellStart"/>
      <w:r w:rsidR="00FA63D5">
        <w:t>minimise</w:t>
      </w:r>
      <w:proofErr w:type="spellEnd"/>
      <w:r w:rsidR="00FA63D5">
        <w:t xml:space="preserve"> the likelihood of injuries.</w:t>
      </w:r>
      <w:r w:rsidR="00455160" w:rsidRPr="00455160">
        <w:t xml:space="preserve"> </w:t>
      </w:r>
    </w:p>
    <w:p w14:paraId="23E3FA01" w14:textId="77777777" w:rsidR="00FA63D5" w:rsidRPr="00FA63D5" w:rsidRDefault="00FA63D5" w:rsidP="00FA63D5">
      <w:pPr>
        <w:pStyle w:val="Heading3"/>
        <w:rPr>
          <w:b/>
        </w:rPr>
      </w:pPr>
      <w:r w:rsidRPr="00FA63D5">
        <w:rPr>
          <w:b/>
        </w:rPr>
        <w:t>Ben</w:t>
      </w:r>
    </w:p>
    <w:p w14:paraId="7BFAC683" w14:textId="5859BBF8" w:rsidR="00FA63D5" w:rsidRDefault="00FA63D5" w:rsidP="00FA63D5">
      <w:r>
        <w:t xml:space="preserve">Ben on the other hand is a regular gym user and his persona is described in Figure </w:t>
      </w:r>
      <w:r w:rsidR="00251411">
        <w:t>3</w:t>
      </w:r>
      <w:r>
        <w:t xml:space="preserve">. He has been attending gym for a while now and is fairly informed on the proper techniques for most of the exercises he undertakes at the gym. However, even whilst knowing the proper technique, he has still managed to injure himself three (3) times throughout his five (5) years attending the gym. Certainly poor technique is not the only cause of injuries at the gym, he might be overworking his body or maybe he isn’t taking the time to warm up and cool down before and after his workout causing his body to </w:t>
      </w:r>
      <w:r>
        <w:lastRenderedPageBreak/>
        <w:t>be stiff when he starts his workout. Nevertheless, having the knowledge of the proper techniques for exercises is sometimes not enough to conclude that the proper technique is being executed constantly and this is many times the case.</w:t>
      </w:r>
    </w:p>
    <w:p w14:paraId="5E9E7ABC" w14:textId="77777777" w:rsidR="00FA63D5" w:rsidRDefault="00FA63D5" w:rsidP="00FA63D5">
      <w:r>
        <w:t xml:space="preserve">Even with full knowledge of the correct technique, it is possible to have very improper technique. </w:t>
      </w:r>
      <w:proofErr w:type="gramStart"/>
      <w:r>
        <w:t>This can be caused by many things</w:t>
      </w:r>
      <w:proofErr w:type="gramEnd"/>
      <w:r>
        <w:t>, muscle fatigue is one of these. When muscles are fatigued they cannot withhold the same amount of force and for this reason the stress is then applied on a different part of the body and thus proper technique is lost. In addition, some techniques can be fairly complex. Techniques involve body alignment, body angles, hand positions, fluid motions and much more. At times, there are just too many things to think about especially while you are struggling to lift heavy weights, the attempt to execute the correct technique is very likely to fail.</w:t>
      </w:r>
    </w:p>
    <w:p w14:paraId="00D774EA" w14:textId="77777777" w:rsidR="00FA63D5" w:rsidRDefault="00FA63D5" w:rsidP="00FA63D5">
      <w:r>
        <w:t xml:space="preserve">Simply providing a product that contains a centralized source of vast amount of information regarding the proper techniques for exercises won’t appeal much to Ben. As was motioned, Ben is very much aware of the proper techniques he needs to execute at the gym to avoid injuries and </w:t>
      </w:r>
      <w:proofErr w:type="spellStart"/>
      <w:r>
        <w:t>maximise</w:t>
      </w:r>
      <w:proofErr w:type="spellEnd"/>
      <w:r>
        <w:t xml:space="preserve"> his results. What Ben needs is someone or something to inform him if he is not executing the technique correctly, be it because his body is fatigued or because there were just too many factors to think about in the technique.</w:t>
      </w:r>
    </w:p>
    <w:p w14:paraId="64ACD6B9" w14:textId="77777777" w:rsidR="00FA63D5" w:rsidRDefault="00FA63D5" w:rsidP="00FA63D5">
      <w:r>
        <w:t xml:space="preserve">The product could include </w:t>
      </w:r>
      <w:proofErr w:type="gramStart"/>
      <w:r>
        <w:t>sensors which</w:t>
      </w:r>
      <w:proofErr w:type="gramEnd"/>
      <w:r>
        <w:t xml:space="preserve"> you attach to your body when exercising. These sensors would then track your movements as you exercise and communicate them through to the device. The device would then store the information passed through from </w:t>
      </w:r>
      <w:r>
        <w:lastRenderedPageBreak/>
        <w:t xml:space="preserve">the sensors. With this information, the device could be able to inform the user on their technique and how to improve on it to </w:t>
      </w:r>
      <w:proofErr w:type="spellStart"/>
      <w:r>
        <w:t>maximise</w:t>
      </w:r>
      <w:proofErr w:type="spellEnd"/>
      <w:r>
        <w:t xml:space="preserve"> results and more importantly, </w:t>
      </w:r>
      <w:proofErr w:type="spellStart"/>
      <w:r>
        <w:t>minimise</w:t>
      </w:r>
      <w:proofErr w:type="spellEnd"/>
      <w:r>
        <w:t xml:space="preserve"> the likelihood of injuries.</w:t>
      </w:r>
      <w:r w:rsidR="00DF088F">
        <w:t xml:space="preserve"> </w:t>
      </w:r>
    </w:p>
    <w:p w14:paraId="55B66D5E" w14:textId="77777777" w:rsidR="00FA63D5" w:rsidRDefault="00D63B43" w:rsidP="00FA63D5">
      <w:r>
        <w:rPr>
          <w:noProof/>
        </w:rPr>
        <w:drawing>
          <wp:anchor distT="0" distB="0" distL="114300" distR="114300" simplePos="0" relativeHeight="251664384" behindDoc="0" locked="0" layoutInCell="1" allowOverlap="1" wp14:anchorId="6E34D38E" wp14:editId="0D88FF8D">
            <wp:simplePos x="0" y="0"/>
            <wp:positionH relativeFrom="column">
              <wp:posOffset>-2150745</wp:posOffset>
            </wp:positionH>
            <wp:positionV relativeFrom="paragraph">
              <wp:posOffset>-713740</wp:posOffset>
            </wp:positionV>
            <wp:extent cx="1934845" cy="20574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484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0" locked="0" layoutInCell="1" allowOverlap="1" wp14:anchorId="00BFF4B0" wp14:editId="5F1AC400">
                <wp:simplePos x="0" y="0"/>
                <wp:positionH relativeFrom="page">
                  <wp:posOffset>165735</wp:posOffset>
                </wp:positionH>
                <wp:positionV relativeFrom="paragraph">
                  <wp:posOffset>-713740</wp:posOffset>
                </wp:positionV>
                <wp:extent cx="2065655" cy="5436235"/>
                <wp:effectExtent l="635" t="0" r="3810" b="1905"/>
                <wp:wrapThrough wrapText="bothSides">
                  <wp:wrapPolygon edited="0">
                    <wp:start x="-120" y="0"/>
                    <wp:lineTo x="-120" y="21562"/>
                    <wp:lineTo x="21720" y="21562"/>
                    <wp:lineTo x="21720" y="0"/>
                    <wp:lineTo x="-120" y="0"/>
                  </wp:wrapPolygon>
                </wp:wrapThrough>
                <wp:docPr id="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5436235"/>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299EF204" w14:textId="77777777" w:rsidR="00B16ABF" w:rsidRDefault="00B16ABF" w:rsidP="00DF088F">
                            <w:pPr>
                              <w:spacing w:after="120"/>
                              <w:rPr>
                                <w:szCs w:val="17"/>
                              </w:rPr>
                            </w:pPr>
                          </w:p>
                          <w:p w14:paraId="51B759D8" w14:textId="77777777" w:rsidR="00B16ABF" w:rsidRDefault="00B16ABF" w:rsidP="00DF088F">
                            <w:pPr>
                              <w:spacing w:after="120"/>
                              <w:rPr>
                                <w:szCs w:val="17"/>
                              </w:rPr>
                            </w:pPr>
                          </w:p>
                          <w:p w14:paraId="01FE9DDF" w14:textId="77777777" w:rsidR="00B16ABF" w:rsidRDefault="00B16ABF" w:rsidP="00DF088F">
                            <w:pPr>
                              <w:spacing w:after="120"/>
                              <w:rPr>
                                <w:szCs w:val="17"/>
                              </w:rPr>
                            </w:pPr>
                          </w:p>
                          <w:p w14:paraId="1FFB24CB" w14:textId="77777777" w:rsidR="00B16ABF" w:rsidRDefault="00B16ABF" w:rsidP="00DF088F">
                            <w:pPr>
                              <w:spacing w:after="120"/>
                              <w:rPr>
                                <w:szCs w:val="17"/>
                              </w:rPr>
                            </w:pPr>
                          </w:p>
                          <w:p w14:paraId="00BF3CBF" w14:textId="77777777" w:rsidR="00B16ABF" w:rsidRDefault="00B16ABF" w:rsidP="00DF088F">
                            <w:pPr>
                              <w:spacing w:after="120"/>
                              <w:rPr>
                                <w:szCs w:val="17"/>
                              </w:rPr>
                            </w:pPr>
                          </w:p>
                          <w:p w14:paraId="438A09F5" w14:textId="77777777" w:rsidR="00B16ABF" w:rsidRDefault="00B16ABF" w:rsidP="00DF088F">
                            <w:pPr>
                              <w:spacing w:after="120"/>
                              <w:rPr>
                                <w:szCs w:val="17"/>
                              </w:rPr>
                            </w:pPr>
                          </w:p>
                          <w:p w14:paraId="21ACDA0B" w14:textId="77777777" w:rsidR="00B16ABF" w:rsidRDefault="00B16ABF" w:rsidP="00DF088F">
                            <w:pPr>
                              <w:spacing w:after="120"/>
                              <w:rPr>
                                <w:szCs w:val="17"/>
                              </w:rPr>
                            </w:pPr>
                          </w:p>
                          <w:p w14:paraId="7F35955C" w14:textId="77777777" w:rsidR="00B16ABF" w:rsidRDefault="00B16ABF" w:rsidP="00DF088F">
                            <w:pPr>
                              <w:spacing w:after="120"/>
                              <w:rPr>
                                <w:szCs w:val="17"/>
                              </w:rPr>
                            </w:pPr>
                          </w:p>
                          <w:p w14:paraId="45AFE18F" w14:textId="77777777" w:rsidR="00B16ABF" w:rsidRDefault="00B16ABF" w:rsidP="00DF088F">
                            <w:pPr>
                              <w:spacing w:after="120"/>
                              <w:rPr>
                                <w:szCs w:val="17"/>
                              </w:rPr>
                            </w:pPr>
                          </w:p>
                          <w:p w14:paraId="076CFD99" w14:textId="77777777" w:rsidR="00B16ABF" w:rsidRDefault="00B16ABF" w:rsidP="00DF088F">
                            <w:pPr>
                              <w:spacing w:after="120"/>
                              <w:rPr>
                                <w:szCs w:val="17"/>
                              </w:rPr>
                            </w:pPr>
                            <w:r w:rsidRPr="00CD5D61">
                              <w:rPr>
                                <w:b/>
                                <w:szCs w:val="17"/>
                              </w:rPr>
                              <w:t>Figure 6 –</w:t>
                            </w:r>
                            <w:r>
                              <w:rPr>
                                <w:szCs w:val="17"/>
                              </w:rPr>
                              <w:t xml:space="preserve"> Low-Fidelity prototypes of the software was used to further assist the evaluation of product</w:t>
                            </w:r>
                          </w:p>
                          <w:p w14:paraId="7B499777" w14:textId="77777777" w:rsidR="00B16ABF" w:rsidRDefault="00B16ABF" w:rsidP="00DF088F">
                            <w:pPr>
                              <w:spacing w:after="120"/>
                              <w:rPr>
                                <w:szCs w:val="17"/>
                              </w:rPr>
                            </w:pPr>
                          </w:p>
                          <w:p w14:paraId="5144BBF9" w14:textId="77777777" w:rsidR="00B16ABF" w:rsidRDefault="00B16ABF" w:rsidP="00DF088F">
                            <w:pPr>
                              <w:spacing w:after="120"/>
                              <w:rPr>
                                <w:szCs w:val="17"/>
                              </w:rPr>
                            </w:pPr>
                          </w:p>
                          <w:p w14:paraId="54EC1027" w14:textId="77777777" w:rsidR="00B16ABF" w:rsidRDefault="00B16ABF" w:rsidP="00DF088F">
                            <w:pPr>
                              <w:spacing w:after="120"/>
                              <w:rPr>
                                <w:szCs w:val="17"/>
                              </w:rPr>
                            </w:pPr>
                          </w:p>
                          <w:p w14:paraId="7F349A0E" w14:textId="77777777" w:rsidR="00B16ABF" w:rsidRDefault="00B16ABF" w:rsidP="00DF088F">
                            <w:pPr>
                              <w:spacing w:after="120"/>
                              <w:rPr>
                                <w:szCs w:val="17"/>
                              </w:rPr>
                            </w:pPr>
                          </w:p>
                          <w:p w14:paraId="20070EE3" w14:textId="77777777" w:rsidR="00B16ABF" w:rsidRDefault="00B16ABF" w:rsidP="00DF088F">
                            <w:pPr>
                              <w:spacing w:after="120"/>
                              <w:rPr>
                                <w:szCs w:val="17"/>
                              </w:rPr>
                            </w:pPr>
                          </w:p>
                          <w:p w14:paraId="49D2E16C" w14:textId="77777777" w:rsidR="00B16ABF" w:rsidRDefault="00B16ABF" w:rsidP="00DF088F">
                            <w:pPr>
                              <w:spacing w:after="120"/>
                              <w:rPr>
                                <w:szCs w:val="17"/>
                              </w:rPr>
                            </w:pPr>
                          </w:p>
                          <w:p w14:paraId="3A1EC699" w14:textId="77777777" w:rsidR="00B16ABF" w:rsidRDefault="00B16ABF" w:rsidP="00DF088F">
                            <w:pPr>
                              <w:spacing w:after="120"/>
                              <w:rPr>
                                <w:szCs w:val="17"/>
                              </w:rPr>
                            </w:pPr>
                          </w:p>
                          <w:p w14:paraId="49B5B7AB" w14:textId="77777777" w:rsidR="00B16ABF" w:rsidRDefault="00B16ABF" w:rsidP="00DF088F">
                            <w:pPr>
                              <w:spacing w:after="120"/>
                              <w:rPr>
                                <w:szCs w:val="17"/>
                              </w:rPr>
                            </w:pPr>
                          </w:p>
                          <w:p w14:paraId="5B53FE06" w14:textId="77777777" w:rsidR="00B16ABF" w:rsidRDefault="00B16ABF" w:rsidP="00DF088F">
                            <w:pPr>
                              <w:spacing w:after="120"/>
                              <w:rPr>
                                <w:szCs w:val="17"/>
                              </w:rPr>
                            </w:pPr>
                          </w:p>
                          <w:p w14:paraId="40452364" w14:textId="77777777" w:rsidR="00B16ABF" w:rsidRPr="0004301F" w:rsidRDefault="00B16ABF" w:rsidP="00DF088F">
                            <w:pPr>
                              <w:spacing w:after="120"/>
                              <w:rPr>
                                <w:szCs w:val="17"/>
                              </w:rPr>
                            </w:pPr>
                            <w:r w:rsidRPr="00D63B43">
                              <w:rPr>
                                <w:b/>
                                <w:szCs w:val="17"/>
                              </w:rPr>
                              <w:t xml:space="preserve">Figure 7 </w:t>
                            </w:r>
                            <w:r w:rsidR="00A0681F" w:rsidRPr="00D63B43">
                              <w:rPr>
                                <w:b/>
                                <w:szCs w:val="17"/>
                              </w:rPr>
                              <w:t>–</w:t>
                            </w:r>
                            <w:r>
                              <w:rPr>
                                <w:szCs w:val="17"/>
                              </w:rPr>
                              <w:t xml:space="preserve"> </w:t>
                            </w:r>
                            <w:r w:rsidR="00D63B43">
                              <w:rPr>
                                <w:szCs w:val="17"/>
                              </w:rPr>
                              <w:t>Low-fidelity prototype of the</w:t>
                            </w:r>
                            <w:r w:rsidR="00D63B43">
                              <w:rPr>
                                <w:szCs w:val="17"/>
                              </w:rPr>
                              <w:t xml:space="preserve"> </w:t>
                            </w:r>
                            <w:r w:rsidR="00A0681F">
                              <w:rPr>
                                <w:szCs w:val="17"/>
                              </w:rPr>
                              <w:t>Home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1" type="#_x0000_t202" style="position:absolute;margin-left:13.05pt;margin-top:-56.15pt;width:162.65pt;height:428.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" filled="f" fillcolor="#f8f8f8" stroked="f" strokecolor="gray">
                <v:textbox>
                  <w:txbxContent>
                    <w:p w14:paraId="299EF204" w14:textId="77777777" w:rsidR="00B16ABF" w:rsidRDefault="00B16ABF" w:rsidP="00DF088F">
                      <w:pPr>
                        <w:spacing w:after="120"/>
                        <w:rPr>
                          <w:szCs w:val="17"/>
                        </w:rPr>
                      </w:pPr>
                    </w:p>
                    <w:p w14:paraId="51B759D8" w14:textId="77777777" w:rsidR="00B16ABF" w:rsidRDefault="00B16ABF" w:rsidP="00DF088F">
                      <w:pPr>
                        <w:spacing w:after="120"/>
                        <w:rPr>
                          <w:szCs w:val="17"/>
                        </w:rPr>
                      </w:pPr>
                    </w:p>
                    <w:p w14:paraId="01FE9DDF" w14:textId="77777777" w:rsidR="00B16ABF" w:rsidRDefault="00B16ABF" w:rsidP="00DF088F">
                      <w:pPr>
                        <w:spacing w:after="120"/>
                        <w:rPr>
                          <w:szCs w:val="17"/>
                        </w:rPr>
                      </w:pPr>
                    </w:p>
                    <w:p w14:paraId="1FFB24CB" w14:textId="77777777" w:rsidR="00B16ABF" w:rsidRDefault="00B16ABF" w:rsidP="00DF088F">
                      <w:pPr>
                        <w:spacing w:after="120"/>
                        <w:rPr>
                          <w:szCs w:val="17"/>
                        </w:rPr>
                      </w:pPr>
                    </w:p>
                    <w:p w14:paraId="00BF3CBF" w14:textId="77777777" w:rsidR="00B16ABF" w:rsidRDefault="00B16ABF" w:rsidP="00DF088F">
                      <w:pPr>
                        <w:spacing w:after="120"/>
                        <w:rPr>
                          <w:szCs w:val="17"/>
                        </w:rPr>
                      </w:pPr>
                    </w:p>
                    <w:p w14:paraId="438A09F5" w14:textId="77777777" w:rsidR="00B16ABF" w:rsidRDefault="00B16ABF" w:rsidP="00DF088F">
                      <w:pPr>
                        <w:spacing w:after="120"/>
                        <w:rPr>
                          <w:szCs w:val="17"/>
                        </w:rPr>
                      </w:pPr>
                    </w:p>
                    <w:p w14:paraId="21ACDA0B" w14:textId="77777777" w:rsidR="00B16ABF" w:rsidRDefault="00B16ABF" w:rsidP="00DF088F">
                      <w:pPr>
                        <w:spacing w:after="120"/>
                        <w:rPr>
                          <w:szCs w:val="17"/>
                        </w:rPr>
                      </w:pPr>
                    </w:p>
                    <w:p w14:paraId="7F35955C" w14:textId="77777777" w:rsidR="00B16ABF" w:rsidRDefault="00B16ABF" w:rsidP="00DF088F">
                      <w:pPr>
                        <w:spacing w:after="120"/>
                        <w:rPr>
                          <w:szCs w:val="17"/>
                        </w:rPr>
                      </w:pPr>
                    </w:p>
                    <w:p w14:paraId="45AFE18F" w14:textId="77777777" w:rsidR="00B16ABF" w:rsidRDefault="00B16ABF" w:rsidP="00DF088F">
                      <w:pPr>
                        <w:spacing w:after="120"/>
                        <w:rPr>
                          <w:szCs w:val="17"/>
                        </w:rPr>
                      </w:pPr>
                    </w:p>
                    <w:p w14:paraId="076CFD99" w14:textId="77777777" w:rsidR="00B16ABF" w:rsidRDefault="00B16ABF" w:rsidP="00DF088F">
                      <w:pPr>
                        <w:spacing w:after="120"/>
                        <w:rPr>
                          <w:szCs w:val="17"/>
                        </w:rPr>
                      </w:pPr>
                      <w:r w:rsidRPr="00CD5D61">
                        <w:rPr>
                          <w:b/>
                          <w:szCs w:val="17"/>
                        </w:rPr>
                        <w:t>Figure 6 –</w:t>
                      </w:r>
                      <w:r>
                        <w:rPr>
                          <w:szCs w:val="17"/>
                        </w:rPr>
                        <w:t xml:space="preserve"> Low-Fidelity prototypes of the software was used to further assist the evaluation of product</w:t>
                      </w:r>
                    </w:p>
                    <w:p w14:paraId="7B499777" w14:textId="77777777" w:rsidR="00B16ABF" w:rsidRDefault="00B16ABF" w:rsidP="00DF088F">
                      <w:pPr>
                        <w:spacing w:after="120"/>
                        <w:rPr>
                          <w:szCs w:val="17"/>
                        </w:rPr>
                      </w:pPr>
                    </w:p>
                    <w:p w14:paraId="5144BBF9" w14:textId="77777777" w:rsidR="00B16ABF" w:rsidRDefault="00B16ABF" w:rsidP="00DF088F">
                      <w:pPr>
                        <w:spacing w:after="120"/>
                        <w:rPr>
                          <w:szCs w:val="17"/>
                        </w:rPr>
                      </w:pPr>
                    </w:p>
                    <w:p w14:paraId="54EC1027" w14:textId="77777777" w:rsidR="00B16ABF" w:rsidRDefault="00B16ABF" w:rsidP="00DF088F">
                      <w:pPr>
                        <w:spacing w:after="120"/>
                        <w:rPr>
                          <w:szCs w:val="17"/>
                        </w:rPr>
                      </w:pPr>
                    </w:p>
                    <w:p w14:paraId="7F349A0E" w14:textId="77777777" w:rsidR="00B16ABF" w:rsidRDefault="00B16ABF" w:rsidP="00DF088F">
                      <w:pPr>
                        <w:spacing w:after="120"/>
                        <w:rPr>
                          <w:szCs w:val="17"/>
                        </w:rPr>
                      </w:pPr>
                    </w:p>
                    <w:p w14:paraId="20070EE3" w14:textId="77777777" w:rsidR="00B16ABF" w:rsidRDefault="00B16ABF" w:rsidP="00DF088F">
                      <w:pPr>
                        <w:spacing w:after="120"/>
                        <w:rPr>
                          <w:szCs w:val="17"/>
                        </w:rPr>
                      </w:pPr>
                    </w:p>
                    <w:p w14:paraId="49D2E16C" w14:textId="77777777" w:rsidR="00B16ABF" w:rsidRDefault="00B16ABF" w:rsidP="00DF088F">
                      <w:pPr>
                        <w:spacing w:after="120"/>
                        <w:rPr>
                          <w:szCs w:val="17"/>
                        </w:rPr>
                      </w:pPr>
                    </w:p>
                    <w:p w14:paraId="3A1EC699" w14:textId="77777777" w:rsidR="00B16ABF" w:rsidRDefault="00B16ABF" w:rsidP="00DF088F">
                      <w:pPr>
                        <w:spacing w:after="120"/>
                        <w:rPr>
                          <w:szCs w:val="17"/>
                        </w:rPr>
                      </w:pPr>
                    </w:p>
                    <w:p w14:paraId="49B5B7AB" w14:textId="77777777" w:rsidR="00B16ABF" w:rsidRDefault="00B16ABF" w:rsidP="00DF088F">
                      <w:pPr>
                        <w:spacing w:after="120"/>
                        <w:rPr>
                          <w:szCs w:val="17"/>
                        </w:rPr>
                      </w:pPr>
                    </w:p>
                    <w:p w14:paraId="5B53FE06" w14:textId="77777777" w:rsidR="00B16ABF" w:rsidRDefault="00B16ABF" w:rsidP="00DF088F">
                      <w:pPr>
                        <w:spacing w:after="120"/>
                        <w:rPr>
                          <w:szCs w:val="17"/>
                        </w:rPr>
                      </w:pPr>
                    </w:p>
                    <w:p w14:paraId="40452364" w14:textId="77777777" w:rsidR="00B16ABF" w:rsidRPr="0004301F" w:rsidRDefault="00B16ABF" w:rsidP="00DF088F">
                      <w:pPr>
                        <w:spacing w:after="120"/>
                        <w:rPr>
                          <w:szCs w:val="17"/>
                        </w:rPr>
                      </w:pPr>
                      <w:r w:rsidRPr="00D63B43">
                        <w:rPr>
                          <w:b/>
                          <w:szCs w:val="17"/>
                        </w:rPr>
                        <w:t xml:space="preserve">Figure 7 </w:t>
                      </w:r>
                      <w:r w:rsidR="00A0681F" w:rsidRPr="00D63B43">
                        <w:rPr>
                          <w:b/>
                          <w:szCs w:val="17"/>
                        </w:rPr>
                        <w:t>–</w:t>
                      </w:r>
                      <w:r>
                        <w:rPr>
                          <w:szCs w:val="17"/>
                        </w:rPr>
                        <w:t xml:space="preserve"> </w:t>
                      </w:r>
                      <w:r w:rsidR="00D63B43">
                        <w:rPr>
                          <w:szCs w:val="17"/>
                        </w:rPr>
                        <w:t>Low-fidelity prototype of the</w:t>
                      </w:r>
                      <w:r w:rsidR="00D63B43">
                        <w:rPr>
                          <w:szCs w:val="17"/>
                        </w:rPr>
                        <w:t xml:space="preserve"> </w:t>
                      </w:r>
                      <w:r w:rsidR="00A0681F">
                        <w:rPr>
                          <w:szCs w:val="17"/>
                        </w:rPr>
                        <w:t>Home Screen</w:t>
                      </w:r>
                    </w:p>
                  </w:txbxContent>
                </v:textbox>
                <w10:wrap type="through" anchorx="page"/>
              </v:shape>
            </w:pict>
          </mc:Fallback>
        </mc:AlternateContent>
      </w:r>
      <w:r w:rsidR="00FA63D5">
        <w:t>Adding this very enhance feature into the product would certainly benefit Ben. He could use it to pin points the places where maybe he is constantly lacking technique and help him to focus on those whilst exercising. The device would show him exactly what the issue is with his technique and assist him on how to solve the issue.</w:t>
      </w:r>
    </w:p>
    <w:p w14:paraId="528EA59C" w14:textId="77777777" w:rsidR="00FA63D5" w:rsidRPr="00FA63D5" w:rsidRDefault="00FA63D5" w:rsidP="00FA63D5">
      <w:pPr>
        <w:pStyle w:val="Heading2"/>
        <w:rPr>
          <w:b/>
        </w:rPr>
      </w:pPr>
      <w:r w:rsidRPr="00FA63D5">
        <w:rPr>
          <w:b/>
        </w:rPr>
        <w:t>Extreme Personas</w:t>
      </w:r>
    </w:p>
    <w:p w14:paraId="4574322E" w14:textId="6810BCD3" w:rsidR="00FA63D5" w:rsidRDefault="00D63B43" w:rsidP="00FA63D5">
      <w:r>
        <w:rPr>
          <w:noProof/>
        </w:rPr>
        <w:drawing>
          <wp:anchor distT="0" distB="0" distL="114300" distR="114300" simplePos="0" relativeHeight="251667456" behindDoc="0" locked="0" layoutInCell="1" allowOverlap="1" wp14:anchorId="20DE1975" wp14:editId="04E196EB">
            <wp:simplePos x="0" y="0"/>
            <wp:positionH relativeFrom="column">
              <wp:posOffset>-2150745</wp:posOffset>
            </wp:positionH>
            <wp:positionV relativeFrom="paragraph">
              <wp:posOffset>1267460</wp:posOffset>
            </wp:positionV>
            <wp:extent cx="1943100" cy="1471295"/>
            <wp:effectExtent l="25400" t="25400" r="38100" b="273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471295"/>
                    </a:xfrm>
                    <a:prstGeom prst="rect">
                      <a:avLst/>
                    </a:prstGeom>
                    <a:noFill/>
                    <a:ln w="9525">
                      <a:solidFill>
                        <a:schemeClr val="tx1">
                          <a:lumMod val="100000"/>
                          <a:lumOff val="0"/>
                        </a:schemeClr>
                      </a:solidFill>
                      <a:miter lim="800000"/>
                      <a:headEnd/>
                      <a:tailEnd/>
                    </a:ln>
                    <a:effectLst/>
                  </pic:spPr>
                </pic:pic>
              </a:graphicData>
            </a:graphic>
            <wp14:sizeRelH relativeFrom="page">
              <wp14:pctWidth>0</wp14:pctWidth>
            </wp14:sizeRelH>
            <wp14:sizeRelV relativeFrom="page">
              <wp14:pctHeight>0</wp14:pctHeight>
            </wp14:sizeRelV>
          </wp:anchor>
        </w:drawing>
      </w:r>
      <w:r w:rsidR="00FA63D5">
        <w:t>When brainstorming extreme personas, I found that the most interesting one to use for the design process was the geek/gamer persona. The geek/gamer is certainly a very interesting extreme persona for this type of product as they would be one of the least likely users of such a product. Stereotypically a geek is usually a gamer and a gamer is usually a geek, so I decided to combine the two into one, combine their characteristics, goals and needs and see what possible solutions would arise from this exercise</w:t>
      </w:r>
      <w:r w:rsidR="00251411">
        <w:t xml:space="preserve">, their extreme persona is </w:t>
      </w:r>
      <w:proofErr w:type="spellStart"/>
      <w:r w:rsidR="00251411">
        <w:t>summarised</w:t>
      </w:r>
      <w:proofErr w:type="spellEnd"/>
      <w:r w:rsidR="00251411">
        <w:t xml:space="preserve"> in Figure 4</w:t>
      </w:r>
      <w:r w:rsidR="00FA63D5">
        <w:t>.</w:t>
      </w:r>
      <w:r w:rsidR="00A0681F" w:rsidRPr="00A0681F">
        <w:t xml:space="preserve"> </w:t>
      </w:r>
    </w:p>
    <w:p w14:paraId="15B5E6C1" w14:textId="77777777" w:rsidR="00FA63D5" w:rsidRDefault="00FA63D5" w:rsidP="00FA63D5">
      <w:r>
        <w:t xml:space="preserve">Geeks are usually very intelligent and keep to themselves. Furthermore, geeks usually have a particular field of </w:t>
      </w:r>
      <w:proofErr w:type="gramStart"/>
      <w:r>
        <w:t>study which they are very interested about</w:t>
      </w:r>
      <w:proofErr w:type="gramEnd"/>
      <w:r>
        <w:t xml:space="preserve"> and undertake a lot of personal study and research in that area. Geeks are not very sporty as they do not have time for sports and don’t find them amusing. Their free time is otherwise spent on video games, thus arising the correlation between geeks and gamers. Gamers therefore, enjoy playing video games on a regular basis. Most of the time, especially nowadays, the games are conducted online where </w:t>
      </w:r>
      <w:r>
        <w:lastRenderedPageBreak/>
        <w:t>games from all over the world can compete against each other. Competition and the want to have the most awards and the best score become very important to them.</w:t>
      </w:r>
    </w:p>
    <w:p w14:paraId="7E623DFF" w14:textId="77777777" w:rsidR="00FA63D5" w:rsidRDefault="00FA63D5" w:rsidP="00FA63D5">
      <w:r>
        <w:t xml:space="preserve">Using these characteristics and needs of this extreme persona some very interesting ideas arose. Applying the </w:t>
      </w:r>
      <w:proofErr w:type="spellStart"/>
      <w:r>
        <w:t>gamification</w:t>
      </w:r>
      <w:proofErr w:type="spellEnd"/>
      <w:r>
        <w:t xml:space="preserve"> concept to working out at the gym gave me a lot to think about. It was important to ensure the </w:t>
      </w:r>
      <w:proofErr w:type="spellStart"/>
      <w:r>
        <w:t>gamification</w:t>
      </w:r>
      <w:proofErr w:type="spellEnd"/>
      <w:r>
        <w:t xml:space="preserve"> still benefitted the user by providing information about the proper techniques for exercise to minimize injuries. </w:t>
      </w:r>
    </w:p>
    <w:p w14:paraId="19F14F35" w14:textId="77777777" w:rsidR="00FA63D5" w:rsidRDefault="00FA63D5" w:rsidP="00FA63D5">
      <w:r>
        <w:t xml:space="preserve">After some brainstorming for </w:t>
      </w:r>
      <w:proofErr w:type="spellStart"/>
      <w:r>
        <w:t>gamification</w:t>
      </w:r>
      <w:proofErr w:type="spellEnd"/>
      <w:r>
        <w:t xml:space="preserve"> ideas to apply to the product, I concluded that adding some type of scoring system to the technique checker would certainly add some attraction to geeks and games. These scores could then be uploaded and a ladder could be compiled, showing the top scoring users. This would certainly add further motivation to system and also attract geeks and gamers to possibly start using the system and commence working out </w:t>
      </w:r>
      <w:proofErr w:type="gramStart"/>
      <w:r>
        <w:t>themselves</w:t>
      </w:r>
      <w:proofErr w:type="gramEnd"/>
      <w:r>
        <w:t xml:space="preserve"> as now there is a gaming and competition aspect to the system.</w:t>
      </w:r>
    </w:p>
    <w:p w14:paraId="59786990" w14:textId="77777777" w:rsidR="00FA63D5" w:rsidRDefault="00FA63D5" w:rsidP="00FA63D5">
      <w:pPr>
        <w:pStyle w:val="Heading1"/>
      </w:pPr>
      <w:r>
        <w:t>Final Design Solution</w:t>
      </w:r>
    </w:p>
    <w:p w14:paraId="7B7693D3" w14:textId="77777777" w:rsidR="00FA63D5" w:rsidRDefault="00FA63D5" w:rsidP="00FA63D5">
      <w:r>
        <w:t xml:space="preserve">The final design of Motion Fit is depicted using both low-fidelity and </w:t>
      </w:r>
      <w:proofErr w:type="gramStart"/>
      <w:r>
        <w:t>high-fidelity</w:t>
      </w:r>
      <w:proofErr w:type="gramEnd"/>
      <w:r>
        <w:t xml:space="preserve"> prototypes as well as story boards. The Motion Fit system contains two major components, the hardware and the software and the prototypes illustrate both these two components whilst the </w:t>
      </w:r>
      <w:proofErr w:type="gramStart"/>
      <w:r>
        <w:t>story board</w:t>
      </w:r>
      <w:proofErr w:type="gramEnd"/>
      <w:r>
        <w:t xml:space="preserve"> demonstrates a user using the system as a whole. In the next section I will discuss the hardware and the software separately and also their </w:t>
      </w:r>
      <w:proofErr w:type="gramStart"/>
      <w:r>
        <w:t>integration which</w:t>
      </w:r>
      <w:proofErr w:type="gramEnd"/>
      <w:r>
        <w:t xml:space="preserve"> ultimately is </w:t>
      </w:r>
      <w:proofErr w:type="spellStart"/>
      <w:r>
        <w:t>MotionFit</w:t>
      </w:r>
      <w:proofErr w:type="spellEnd"/>
      <w:r>
        <w:t>.</w:t>
      </w:r>
      <w:r w:rsidR="00B16ABF" w:rsidRPr="00B16ABF">
        <w:t xml:space="preserve"> </w:t>
      </w:r>
    </w:p>
    <w:p w14:paraId="0F11EFAE" w14:textId="77777777" w:rsidR="00FA63D5" w:rsidRPr="00FA63D5" w:rsidRDefault="00D63B43" w:rsidP="00FA63D5">
      <w:pPr>
        <w:pStyle w:val="Heading2"/>
        <w:rPr>
          <w:b/>
        </w:rPr>
      </w:pPr>
      <w:r>
        <w:rPr>
          <w:noProof/>
        </w:rPr>
        <w:lastRenderedPageBreak/>
        <w:drawing>
          <wp:anchor distT="0" distB="0" distL="114300" distR="114300" simplePos="0" relativeHeight="251669504" behindDoc="0" locked="0" layoutInCell="1" allowOverlap="1" wp14:anchorId="61280EF2" wp14:editId="02761F66">
            <wp:simplePos x="0" y="0"/>
            <wp:positionH relativeFrom="column">
              <wp:posOffset>-2150745</wp:posOffset>
            </wp:positionH>
            <wp:positionV relativeFrom="paragraph">
              <wp:posOffset>-963930</wp:posOffset>
            </wp:positionV>
            <wp:extent cx="1943100" cy="1469390"/>
            <wp:effectExtent l="25400" t="25400" r="38100" b="292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3100" cy="14693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14:anchorId="178D7172" wp14:editId="2845E301">
                <wp:simplePos x="0" y="0"/>
                <wp:positionH relativeFrom="page">
                  <wp:posOffset>165735</wp:posOffset>
                </wp:positionH>
                <wp:positionV relativeFrom="paragraph">
                  <wp:posOffset>48260</wp:posOffset>
                </wp:positionV>
                <wp:extent cx="2065655" cy="5436235"/>
                <wp:effectExtent l="635" t="0" r="3810" b="1905"/>
                <wp:wrapThrough wrapText="bothSides">
                  <wp:wrapPolygon edited="0">
                    <wp:start x="-120" y="0"/>
                    <wp:lineTo x="-120" y="21562"/>
                    <wp:lineTo x="21720" y="21562"/>
                    <wp:lineTo x="21720" y="0"/>
                    <wp:lineTo x="-120" y="0"/>
                  </wp:wrapPolygon>
                </wp:wrapThrough>
                <wp:docPr id="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5436235"/>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4051CF1" w14:textId="77777777" w:rsidR="00B16ABF" w:rsidRDefault="00B16ABF" w:rsidP="00DF088F">
                            <w:pPr>
                              <w:spacing w:after="120"/>
                              <w:rPr>
                                <w:szCs w:val="17"/>
                              </w:rPr>
                            </w:pPr>
                          </w:p>
                          <w:p w14:paraId="4334112F" w14:textId="77777777" w:rsidR="00B16ABF" w:rsidRDefault="00B16ABF" w:rsidP="00DF088F">
                            <w:pPr>
                              <w:spacing w:after="120"/>
                              <w:rPr>
                                <w:szCs w:val="17"/>
                              </w:rPr>
                            </w:pPr>
                          </w:p>
                          <w:p w14:paraId="3F84046D" w14:textId="77777777" w:rsidR="00B16ABF" w:rsidRDefault="00A0681F" w:rsidP="00DF088F">
                            <w:pPr>
                              <w:spacing w:after="120"/>
                              <w:rPr>
                                <w:szCs w:val="17"/>
                              </w:rPr>
                            </w:pPr>
                            <w:r w:rsidRPr="00D63B43">
                              <w:rPr>
                                <w:b/>
                                <w:szCs w:val="17"/>
                              </w:rPr>
                              <w:t>Figure 8 –</w:t>
                            </w:r>
                            <w:r>
                              <w:rPr>
                                <w:szCs w:val="17"/>
                              </w:rPr>
                              <w:t xml:space="preserve"> </w:t>
                            </w:r>
                            <w:r w:rsidR="00D63B43">
                              <w:rPr>
                                <w:szCs w:val="17"/>
                              </w:rPr>
                              <w:t>Low-fidelity prototype of the</w:t>
                            </w:r>
                            <w:r w:rsidR="00D63B43">
                              <w:rPr>
                                <w:szCs w:val="17"/>
                              </w:rPr>
                              <w:t xml:space="preserve"> Sign In S</w:t>
                            </w:r>
                            <w:r>
                              <w:rPr>
                                <w:szCs w:val="17"/>
                              </w:rPr>
                              <w:t>creen</w:t>
                            </w:r>
                          </w:p>
                          <w:p w14:paraId="46AAA6F5" w14:textId="77777777" w:rsidR="00A0681F" w:rsidRDefault="00A0681F" w:rsidP="00DF088F">
                            <w:pPr>
                              <w:spacing w:after="120"/>
                              <w:rPr>
                                <w:szCs w:val="17"/>
                              </w:rPr>
                            </w:pPr>
                          </w:p>
                          <w:p w14:paraId="1BD3EB49" w14:textId="77777777" w:rsidR="00D63B43" w:rsidRDefault="00D63B43" w:rsidP="00DF088F">
                            <w:pPr>
                              <w:spacing w:after="120"/>
                              <w:rPr>
                                <w:szCs w:val="17"/>
                              </w:rPr>
                            </w:pPr>
                          </w:p>
                          <w:p w14:paraId="2BF600AD" w14:textId="77777777" w:rsidR="00A0681F" w:rsidRDefault="00A0681F" w:rsidP="00DF088F">
                            <w:pPr>
                              <w:spacing w:after="120"/>
                              <w:rPr>
                                <w:szCs w:val="17"/>
                              </w:rPr>
                            </w:pPr>
                          </w:p>
                          <w:p w14:paraId="1784A652" w14:textId="77777777" w:rsidR="00A0681F" w:rsidRDefault="00A0681F" w:rsidP="00DF088F">
                            <w:pPr>
                              <w:spacing w:after="120"/>
                              <w:rPr>
                                <w:szCs w:val="17"/>
                              </w:rPr>
                            </w:pPr>
                          </w:p>
                          <w:p w14:paraId="56ED577A" w14:textId="77777777" w:rsidR="00A0681F" w:rsidRDefault="00A0681F" w:rsidP="00DF088F">
                            <w:pPr>
                              <w:spacing w:after="120"/>
                              <w:rPr>
                                <w:szCs w:val="17"/>
                              </w:rPr>
                            </w:pPr>
                          </w:p>
                          <w:p w14:paraId="6A41CC4B" w14:textId="77777777" w:rsidR="00A0681F" w:rsidRDefault="00A0681F" w:rsidP="00DF088F">
                            <w:pPr>
                              <w:spacing w:after="120"/>
                              <w:rPr>
                                <w:szCs w:val="17"/>
                              </w:rPr>
                            </w:pPr>
                          </w:p>
                          <w:p w14:paraId="79474570" w14:textId="77777777" w:rsidR="00A0681F" w:rsidRDefault="00A0681F" w:rsidP="00DF088F">
                            <w:pPr>
                              <w:spacing w:after="120"/>
                              <w:rPr>
                                <w:szCs w:val="17"/>
                              </w:rPr>
                            </w:pPr>
                          </w:p>
                          <w:p w14:paraId="3E3FE4FB" w14:textId="77777777" w:rsidR="00A0681F" w:rsidRDefault="00A0681F" w:rsidP="00DF088F">
                            <w:pPr>
                              <w:spacing w:after="120"/>
                              <w:rPr>
                                <w:szCs w:val="17"/>
                              </w:rPr>
                            </w:pPr>
                          </w:p>
                          <w:p w14:paraId="34403E70" w14:textId="77777777" w:rsidR="00A0681F" w:rsidRDefault="00A0681F" w:rsidP="00DF088F">
                            <w:pPr>
                              <w:spacing w:after="120"/>
                              <w:rPr>
                                <w:szCs w:val="17"/>
                              </w:rPr>
                            </w:pPr>
                            <w:r w:rsidRPr="00D63B43">
                              <w:rPr>
                                <w:b/>
                                <w:szCs w:val="17"/>
                              </w:rPr>
                              <w:t>Figure 9 –</w:t>
                            </w:r>
                            <w:r>
                              <w:rPr>
                                <w:szCs w:val="17"/>
                              </w:rPr>
                              <w:t xml:space="preserve"> </w:t>
                            </w:r>
                            <w:r w:rsidR="00D63B43">
                              <w:rPr>
                                <w:szCs w:val="17"/>
                              </w:rPr>
                              <w:t>Low-fidelity prototype of the</w:t>
                            </w:r>
                            <w:r w:rsidR="00D63B43">
                              <w:rPr>
                                <w:szCs w:val="17"/>
                              </w:rPr>
                              <w:t xml:space="preserve"> “</w:t>
                            </w:r>
                            <w:r>
                              <w:rPr>
                                <w:szCs w:val="17"/>
                              </w:rPr>
                              <w:t>Show Me</w:t>
                            </w:r>
                            <w:r w:rsidR="00D63B43">
                              <w:rPr>
                                <w:szCs w:val="17"/>
                              </w:rPr>
                              <w:t>” S</w:t>
                            </w:r>
                            <w:r>
                              <w:rPr>
                                <w:szCs w:val="17"/>
                              </w:rPr>
                              <w:t>creen</w:t>
                            </w:r>
                          </w:p>
                          <w:p w14:paraId="1FA80C95" w14:textId="77777777" w:rsidR="00A0681F" w:rsidRDefault="00A0681F" w:rsidP="00DF088F">
                            <w:pPr>
                              <w:spacing w:after="120"/>
                              <w:rPr>
                                <w:szCs w:val="17"/>
                              </w:rPr>
                            </w:pPr>
                          </w:p>
                          <w:p w14:paraId="0CF764F5" w14:textId="77777777" w:rsidR="00D63B43" w:rsidRDefault="00D63B43" w:rsidP="00DF088F">
                            <w:pPr>
                              <w:spacing w:after="120"/>
                              <w:rPr>
                                <w:szCs w:val="17"/>
                              </w:rPr>
                            </w:pPr>
                          </w:p>
                          <w:p w14:paraId="09E8C0A8" w14:textId="77777777" w:rsidR="00A0681F" w:rsidRDefault="00A0681F" w:rsidP="00DF088F">
                            <w:pPr>
                              <w:spacing w:after="120"/>
                              <w:rPr>
                                <w:szCs w:val="17"/>
                              </w:rPr>
                            </w:pPr>
                          </w:p>
                          <w:p w14:paraId="4133A29B" w14:textId="77777777" w:rsidR="00A0681F" w:rsidRDefault="00A0681F" w:rsidP="00DF088F">
                            <w:pPr>
                              <w:spacing w:after="120"/>
                              <w:rPr>
                                <w:szCs w:val="17"/>
                              </w:rPr>
                            </w:pPr>
                          </w:p>
                          <w:p w14:paraId="74F1E946" w14:textId="77777777" w:rsidR="00A0681F" w:rsidRDefault="00A0681F" w:rsidP="00DF088F">
                            <w:pPr>
                              <w:spacing w:after="120"/>
                              <w:rPr>
                                <w:szCs w:val="17"/>
                              </w:rPr>
                            </w:pPr>
                          </w:p>
                          <w:p w14:paraId="7F8F21E1" w14:textId="77777777" w:rsidR="00A0681F" w:rsidRDefault="00A0681F" w:rsidP="00DF088F">
                            <w:pPr>
                              <w:spacing w:after="120"/>
                              <w:rPr>
                                <w:szCs w:val="17"/>
                              </w:rPr>
                            </w:pPr>
                          </w:p>
                          <w:p w14:paraId="3113B3E5" w14:textId="77777777" w:rsidR="00A0681F" w:rsidRDefault="00A0681F" w:rsidP="00DF088F">
                            <w:pPr>
                              <w:spacing w:after="120"/>
                              <w:rPr>
                                <w:szCs w:val="17"/>
                              </w:rPr>
                            </w:pPr>
                          </w:p>
                          <w:p w14:paraId="5BE9151B" w14:textId="77777777" w:rsidR="00A0681F" w:rsidRDefault="00A0681F" w:rsidP="00DF088F">
                            <w:pPr>
                              <w:spacing w:after="120"/>
                              <w:rPr>
                                <w:szCs w:val="17"/>
                              </w:rPr>
                            </w:pPr>
                          </w:p>
                          <w:p w14:paraId="17DBA080" w14:textId="77777777" w:rsidR="00A0681F" w:rsidRDefault="00A0681F" w:rsidP="00DF088F">
                            <w:pPr>
                              <w:spacing w:after="120"/>
                              <w:rPr>
                                <w:szCs w:val="17"/>
                              </w:rPr>
                            </w:pPr>
                            <w:r w:rsidRPr="00D63B43">
                              <w:rPr>
                                <w:b/>
                                <w:szCs w:val="17"/>
                              </w:rPr>
                              <w:t>Figure 10 –</w:t>
                            </w:r>
                            <w:r>
                              <w:rPr>
                                <w:szCs w:val="17"/>
                              </w:rPr>
                              <w:t xml:space="preserve"> Low-fidelity prototype of th</w:t>
                            </w:r>
                            <w:r w:rsidR="00D63B43">
                              <w:rPr>
                                <w:szCs w:val="17"/>
                              </w:rPr>
                              <w:t>e “Teach Me” S</w:t>
                            </w:r>
                            <w:r>
                              <w:rPr>
                                <w:szCs w:val="17"/>
                              </w:rPr>
                              <w:t>creen</w:t>
                            </w:r>
                          </w:p>
                          <w:p w14:paraId="5FA9135C" w14:textId="77777777" w:rsidR="00A0681F" w:rsidRDefault="00A0681F" w:rsidP="00DF088F">
                            <w:pPr>
                              <w:spacing w:after="120"/>
                              <w:rPr>
                                <w:szCs w:val="17"/>
                              </w:rPr>
                            </w:pPr>
                          </w:p>
                          <w:p w14:paraId="7458877C" w14:textId="77777777" w:rsidR="00A0681F" w:rsidRDefault="00A0681F" w:rsidP="00DF088F">
                            <w:pPr>
                              <w:spacing w:after="120"/>
                              <w:rPr>
                                <w:szCs w:val="17"/>
                              </w:rPr>
                            </w:pPr>
                          </w:p>
                          <w:p w14:paraId="0352A2CD" w14:textId="77777777" w:rsidR="00B16ABF" w:rsidRPr="0004301F" w:rsidRDefault="00B16ABF" w:rsidP="00DF088F">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2" type="#_x0000_t202" style="position:absolute;margin-left:13.05pt;margin-top:3.8pt;width:162.65pt;height:428.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" filled="f" fillcolor="#f8f8f8" stroked="f" strokecolor="gray">
                <v:textbox>
                  <w:txbxContent>
                    <w:p w14:paraId="34051CF1" w14:textId="77777777" w:rsidR="00B16ABF" w:rsidRDefault="00B16ABF" w:rsidP="00DF088F">
                      <w:pPr>
                        <w:spacing w:after="120"/>
                        <w:rPr>
                          <w:szCs w:val="17"/>
                        </w:rPr>
                      </w:pPr>
                    </w:p>
                    <w:p w14:paraId="4334112F" w14:textId="77777777" w:rsidR="00B16ABF" w:rsidRDefault="00B16ABF" w:rsidP="00DF088F">
                      <w:pPr>
                        <w:spacing w:after="120"/>
                        <w:rPr>
                          <w:szCs w:val="17"/>
                        </w:rPr>
                      </w:pPr>
                    </w:p>
                    <w:p w14:paraId="3F84046D" w14:textId="77777777" w:rsidR="00B16ABF" w:rsidRDefault="00A0681F" w:rsidP="00DF088F">
                      <w:pPr>
                        <w:spacing w:after="120"/>
                        <w:rPr>
                          <w:szCs w:val="17"/>
                        </w:rPr>
                      </w:pPr>
                      <w:r w:rsidRPr="00D63B43">
                        <w:rPr>
                          <w:b/>
                          <w:szCs w:val="17"/>
                        </w:rPr>
                        <w:t>Figure 8 –</w:t>
                      </w:r>
                      <w:r>
                        <w:rPr>
                          <w:szCs w:val="17"/>
                        </w:rPr>
                        <w:t xml:space="preserve"> </w:t>
                      </w:r>
                      <w:r w:rsidR="00D63B43">
                        <w:rPr>
                          <w:szCs w:val="17"/>
                        </w:rPr>
                        <w:t>Low-fidelity prototype of the</w:t>
                      </w:r>
                      <w:r w:rsidR="00D63B43">
                        <w:rPr>
                          <w:szCs w:val="17"/>
                        </w:rPr>
                        <w:t xml:space="preserve"> Sign In S</w:t>
                      </w:r>
                      <w:r>
                        <w:rPr>
                          <w:szCs w:val="17"/>
                        </w:rPr>
                        <w:t>creen</w:t>
                      </w:r>
                    </w:p>
                    <w:p w14:paraId="46AAA6F5" w14:textId="77777777" w:rsidR="00A0681F" w:rsidRDefault="00A0681F" w:rsidP="00DF088F">
                      <w:pPr>
                        <w:spacing w:after="120"/>
                        <w:rPr>
                          <w:szCs w:val="17"/>
                        </w:rPr>
                      </w:pPr>
                    </w:p>
                    <w:p w14:paraId="1BD3EB49" w14:textId="77777777" w:rsidR="00D63B43" w:rsidRDefault="00D63B43" w:rsidP="00DF088F">
                      <w:pPr>
                        <w:spacing w:after="120"/>
                        <w:rPr>
                          <w:szCs w:val="17"/>
                        </w:rPr>
                      </w:pPr>
                    </w:p>
                    <w:p w14:paraId="2BF600AD" w14:textId="77777777" w:rsidR="00A0681F" w:rsidRDefault="00A0681F" w:rsidP="00DF088F">
                      <w:pPr>
                        <w:spacing w:after="120"/>
                        <w:rPr>
                          <w:szCs w:val="17"/>
                        </w:rPr>
                      </w:pPr>
                    </w:p>
                    <w:p w14:paraId="1784A652" w14:textId="77777777" w:rsidR="00A0681F" w:rsidRDefault="00A0681F" w:rsidP="00DF088F">
                      <w:pPr>
                        <w:spacing w:after="120"/>
                        <w:rPr>
                          <w:szCs w:val="17"/>
                        </w:rPr>
                      </w:pPr>
                    </w:p>
                    <w:p w14:paraId="56ED577A" w14:textId="77777777" w:rsidR="00A0681F" w:rsidRDefault="00A0681F" w:rsidP="00DF088F">
                      <w:pPr>
                        <w:spacing w:after="120"/>
                        <w:rPr>
                          <w:szCs w:val="17"/>
                        </w:rPr>
                      </w:pPr>
                    </w:p>
                    <w:p w14:paraId="6A41CC4B" w14:textId="77777777" w:rsidR="00A0681F" w:rsidRDefault="00A0681F" w:rsidP="00DF088F">
                      <w:pPr>
                        <w:spacing w:after="120"/>
                        <w:rPr>
                          <w:szCs w:val="17"/>
                        </w:rPr>
                      </w:pPr>
                    </w:p>
                    <w:p w14:paraId="79474570" w14:textId="77777777" w:rsidR="00A0681F" w:rsidRDefault="00A0681F" w:rsidP="00DF088F">
                      <w:pPr>
                        <w:spacing w:after="120"/>
                        <w:rPr>
                          <w:szCs w:val="17"/>
                        </w:rPr>
                      </w:pPr>
                    </w:p>
                    <w:p w14:paraId="3E3FE4FB" w14:textId="77777777" w:rsidR="00A0681F" w:rsidRDefault="00A0681F" w:rsidP="00DF088F">
                      <w:pPr>
                        <w:spacing w:after="120"/>
                        <w:rPr>
                          <w:szCs w:val="17"/>
                        </w:rPr>
                      </w:pPr>
                    </w:p>
                    <w:p w14:paraId="34403E70" w14:textId="77777777" w:rsidR="00A0681F" w:rsidRDefault="00A0681F" w:rsidP="00DF088F">
                      <w:pPr>
                        <w:spacing w:after="120"/>
                        <w:rPr>
                          <w:szCs w:val="17"/>
                        </w:rPr>
                      </w:pPr>
                      <w:r w:rsidRPr="00D63B43">
                        <w:rPr>
                          <w:b/>
                          <w:szCs w:val="17"/>
                        </w:rPr>
                        <w:t>Figure 9 –</w:t>
                      </w:r>
                      <w:r>
                        <w:rPr>
                          <w:szCs w:val="17"/>
                        </w:rPr>
                        <w:t xml:space="preserve"> </w:t>
                      </w:r>
                      <w:r w:rsidR="00D63B43">
                        <w:rPr>
                          <w:szCs w:val="17"/>
                        </w:rPr>
                        <w:t>Low-fidelity prototype of the</w:t>
                      </w:r>
                      <w:r w:rsidR="00D63B43">
                        <w:rPr>
                          <w:szCs w:val="17"/>
                        </w:rPr>
                        <w:t xml:space="preserve"> “</w:t>
                      </w:r>
                      <w:r>
                        <w:rPr>
                          <w:szCs w:val="17"/>
                        </w:rPr>
                        <w:t>Show Me</w:t>
                      </w:r>
                      <w:r w:rsidR="00D63B43">
                        <w:rPr>
                          <w:szCs w:val="17"/>
                        </w:rPr>
                        <w:t>” S</w:t>
                      </w:r>
                      <w:r>
                        <w:rPr>
                          <w:szCs w:val="17"/>
                        </w:rPr>
                        <w:t>creen</w:t>
                      </w:r>
                    </w:p>
                    <w:p w14:paraId="1FA80C95" w14:textId="77777777" w:rsidR="00A0681F" w:rsidRDefault="00A0681F" w:rsidP="00DF088F">
                      <w:pPr>
                        <w:spacing w:after="120"/>
                        <w:rPr>
                          <w:szCs w:val="17"/>
                        </w:rPr>
                      </w:pPr>
                    </w:p>
                    <w:p w14:paraId="0CF764F5" w14:textId="77777777" w:rsidR="00D63B43" w:rsidRDefault="00D63B43" w:rsidP="00DF088F">
                      <w:pPr>
                        <w:spacing w:after="120"/>
                        <w:rPr>
                          <w:szCs w:val="17"/>
                        </w:rPr>
                      </w:pPr>
                    </w:p>
                    <w:p w14:paraId="09E8C0A8" w14:textId="77777777" w:rsidR="00A0681F" w:rsidRDefault="00A0681F" w:rsidP="00DF088F">
                      <w:pPr>
                        <w:spacing w:after="120"/>
                        <w:rPr>
                          <w:szCs w:val="17"/>
                        </w:rPr>
                      </w:pPr>
                    </w:p>
                    <w:p w14:paraId="4133A29B" w14:textId="77777777" w:rsidR="00A0681F" w:rsidRDefault="00A0681F" w:rsidP="00DF088F">
                      <w:pPr>
                        <w:spacing w:after="120"/>
                        <w:rPr>
                          <w:szCs w:val="17"/>
                        </w:rPr>
                      </w:pPr>
                    </w:p>
                    <w:p w14:paraId="74F1E946" w14:textId="77777777" w:rsidR="00A0681F" w:rsidRDefault="00A0681F" w:rsidP="00DF088F">
                      <w:pPr>
                        <w:spacing w:after="120"/>
                        <w:rPr>
                          <w:szCs w:val="17"/>
                        </w:rPr>
                      </w:pPr>
                    </w:p>
                    <w:p w14:paraId="7F8F21E1" w14:textId="77777777" w:rsidR="00A0681F" w:rsidRDefault="00A0681F" w:rsidP="00DF088F">
                      <w:pPr>
                        <w:spacing w:after="120"/>
                        <w:rPr>
                          <w:szCs w:val="17"/>
                        </w:rPr>
                      </w:pPr>
                    </w:p>
                    <w:p w14:paraId="3113B3E5" w14:textId="77777777" w:rsidR="00A0681F" w:rsidRDefault="00A0681F" w:rsidP="00DF088F">
                      <w:pPr>
                        <w:spacing w:after="120"/>
                        <w:rPr>
                          <w:szCs w:val="17"/>
                        </w:rPr>
                      </w:pPr>
                    </w:p>
                    <w:p w14:paraId="5BE9151B" w14:textId="77777777" w:rsidR="00A0681F" w:rsidRDefault="00A0681F" w:rsidP="00DF088F">
                      <w:pPr>
                        <w:spacing w:after="120"/>
                        <w:rPr>
                          <w:szCs w:val="17"/>
                        </w:rPr>
                      </w:pPr>
                    </w:p>
                    <w:p w14:paraId="17DBA080" w14:textId="77777777" w:rsidR="00A0681F" w:rsidRDefault="00A0681F" w:rsidP="00DF088F">
                      <w:pPr>
                        <w:spacing w:after="120"/>
                        <w:rPr>
                          <w:szCs w:val="17"/>
                        </w:rPr>
                      </w:pPr>
                      <w:r w:rsidRPr="00D63B43">
                        <w:rPr>
                          <w:b/>
                          <w:szCs w:val="17"/>
                        </w:rPr>
                        <w:t>Figure 10 –</w:t>
                      </w:r>
                      <w:r>
                        <w:rPr>
                          <w:szCs w:val="17"/>
                        </w:rPr>
                        <w:t xml:space="preserve"> Low-fidelity prototype of th</w:t>
                      </w:r>
                      <w:r w:rsidR="00D63B43">
                        <w:rPr>
                          <w:szCs w:val="17"/>
                        </w:rPr>
                        <w:t>e “Teach Me” S</w:t>
                      </w:r>
                      <w:r>
                        <w:rPr>
                          <w:szCs w:val="17"/>
                        </w:rPr>
                        <w:t>creen</w:t>
                      </w:r>
                    </w:p>
                    <w:p w14:paraId="5FA9135C" w14:textId="77777777" w:rsidR="00A0681F" w:rsidRDefault="00A0681F" w:rsidP="00DF088F">
                      <w:pPr>
                        <w:spacing w:after="120"/>
                        <w:rPr>
                          <w:szCs w:val="17"/>
                        </w:rPr>
                      </w:pPr>
                    </w:p>
                    <w:p w14:paraId="7458877C" w14:textId="77777777" w:rsidR="00A0681F" w:rsidRDefault="00A0681F" w:rsidP="00DF088F">
                      <w:pPr>
                        <w:spacing w:after="120"/>
                        <w:rPr>
                          <w:szCs w:val="17"/>
                        </w:rPr>
                      </w:pPr>
                    </w:p>
                    <w:p w14:paraId="0352A2CD" w14:textId="77777777" w:rsidR="00B16ABF" w:rsidRPr="0004301F" w:rsidRDefault="00B16ABF" w:rsidP="00DF088F">
                      <w:pPr>
                        <w:spacing w:after="120"/>
                        <w:rPr>
                          <w:szCs w:val="17"/>
                        </w:rPr>
                      </w:pPr>
                    </w:p>
                  </w:txbxContent>
                </v:textbox>
                <w10:wrap type="through" anchorx="page"/>
              </v:shape>
            </w:pict>
          </mc:Fallback>
        </mc:AlternateContent>
      </w:r>
      <w:r w:rsidR="00FA63D5" w:rsidRPr="00FA63D5">
        <w:rPr>
          <w:b/>
        </w:rPr>
        <w:t>Hardware</w:t>
      </w:r>
    </w:p>
    <w:p w14:paraId="3E249A96" w14:textId="6593A076" w:rsidR="00FA63D5" w:rsidRDefault="00D63B43" w:rsidP="00FA63D5">
      <w:r>
        <w:rPr>
          <w:noProof/>
        </w:rPr>
        <w:drawing>
          <wp:anchor distT="0" distB="0" distL="114300" distR="114300" simplePos="0" relativeHeight="251671552" behindDoc="0" locked="0" layoutInCell="1" allowOverlap="1" wp14:anchorId="1C2266DF" wp14:editId="49397FBD">
            <wp:simplePos x="0" y="0"/>
            <wp:positionH relativeFrom="column">
              <wp:posOffset>-2169160</wp:posOffset>
            </wp:positionH>
            <wp:positionV relativeFrom="paragraph">
              <wp:posOffset>1153160</wp:posOffset>
            </wp:positionV>
            <wp:extent cx="1847215" cy="1397635"/>
            <wp:effectExtent l="25400" t="25400" r="32385" b="2476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7215" cy="139763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FA63D5">
        <w:t xml:space="preserve">The hardware component of the </w:t>
      </w:r>
      <w:proofErr w:type="spellStart"/>
      <w:r w:rsidR="00FA63D5">
        <w:t>MotionFit</w:t>
      </w:r>
      <w:proofErr w:type="spellEnd"/>
      <w:r w:rsidR="00FA63D5">
        <w:t xml:space="preserve"> system consists of two major subsystems, the device and the sensors. The device is of similar structure to a tablet, as shown in the Figure </w:t>
      </w:r>
      <w:r w:rsidR="00251411">
        <w:t>5</w:t>
      </w:r>
      <w:r w:rsidR="00FA63D5">
        <w:t xml:space="preserve">. The </w:t>
      </w:r>
      <w:r w:rsidR="009011B9">
        <w:t>device</w:t>
      </w:r>
      <w:r w:rsidR="00FA63D5">
        <w:t xml:space="preserve"> contains a 7 inch LCD touch screen with which a user can use interact with the software. The LCD screen allows input from the user via the touch capabilities and the LCD outputs the information to the user.</w:t>
      </w:r>
      <w:r w:rsidR="00A0681F" w:rsidRPr="00A0681F">
        <w:t xml:space="preserve"> </w:t>
      </w:r>
    </w:p>
    <w:p w14:paraId="1D4B450F" w14:textId="77777777" w:rsidR="00FA63D5" w:rsidRDefault="00FA63D5" w:rsidP="00FA63D5">
      <w:r>
        <w:t>The device also has a speaker, located in the upper left hand corner. This speaker is used to output information to the user through audio. The user will be able to control the volume via the buttons located on the side of the device on the left of the device. The power button is located on the top of the device on the right hand side. The battery charger port is located behind the device and a stand is also present at the back of the device to keep the device stable. This stand can then be folded back into the device for easy carriage and storage.</w:t>
      </w:r>
    </w:p>
    <w:p w14:paraId="6BA51EBF" w14:textId="77777777" w:rsidR="00A0681F" w:rsidRDefault="00D63B43" w:rsidP="00FA63D5">
      <w:r>
        <w:rPr>
          <w:noProof/>
        </w:rPr>
        <w:drawing>
          <wp:anchor distT="0" distB="0" distL="114300" distR="114300" simplePos="0" relativeHeight="251673600" behindDoc="0" locked="0" layoutInCell="1" allowOverlap="1" wp14:anchorId="6ABB5C89" wp14:editId="6E20FC0C">
            <wp:simplePos x="0" y="0"/>
            <wp:positionH relativeFrom="column">
              <wp:posOffset>-2150745</wp:posOffset>
            </wp:positionH>
            <wp:positionV relativeFrom="paragraph">
              <wp:posOffset>372745</wp:posOffset>
            </wp:positionV>
            <wp:extent cx="1828800" cy="1390015"/>
            <wp:effectExtent l="25400" t="25400" r="25400" b="3238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39001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FA63D5">
        <w:t xml:space="preserve">A major part of the device is the sensor reader and this is located on top of the LCD screen. The sensor reader is responsible for tracking the sensors and receiving data from the sensors as the user moves, thus tracking the movements of the user. </w:t>
      </w:r>
    </w:p>
    <w:p w14:paraId="38997E79" w14:textId="77777777" w:rsidR="00FA63D5" w:rsidRDefault="00FA63D5" w:rsidP="00FA63D5">
      <w:r>
        <w:t xml:space="preserve">The second </w:t>
      </w:r>
      <w:proofErr w:type="gramStart"/>
      <w:r>
        <w:t xml:space="preserve">subsystem of the hardware component of </w:t>
      </w:r>
      <w:proofErr w:type="spellStart"/>
      <w:r>
        <w:t>MotionFit</w:t>
      </w:r>
      <w:proofErr w:type="spellEnd"/>
      <w:r>
        <w:t xml:space="preserve"> are</w:t>
      </w:r>
      <w:proofErr w:type="gramEnd"/>
      <w:r>
        <w:t xml:space="preserve"> the sensors. The sensors are the part of the </w:t>
      </w:r>
      <w:proofErr w:type="gramStart"/>
      <w:r>
        <w:t>system which</w:t>
      </w:r>
      <w:proofErr w:type="gramEnd"/>
      <w:r>
        <w:t xml:space="preserve"> the user would attach to the body and would track the movements of the user by sending the information to the device. The sensors are attached to a </w:t>
      </w:r>
      <w:proofErr w:type="gramStart"/>
      <w:r>
        <w:t>string which</w:t>
      </w:r>
      <w:proofErr w:type="gramEnd"/>
      <w:r>
        <w:t xml:space="preserve"> you wrap around the specific parts of the body – arms, legs, waist and so on. The sensors themselves are state of the art infrared sensors.</w:t>
      </w:r>
    </w:p>
    <w:p w14:paraId="7395AFCF" w14:textId="77777777" w:rsidR="00FA63D5" w:rsidRPr="00FA63D5" w:rsidRDefault="00FA63D5" w:rsidP="00FA63D5">
      <w:pPr>
        <w:pStyle w:val="Heading2"/>
        <w:rPr>
          <w:b/>
        </w:rPr>
      </w:pPr>
      <w:r w:rsidRPr="00FA63D5">
        <w:rPr>
          <w:b/>
        </w:rPr>
        <w:lastRenderedPageBreak/>
        <w:t>Software</w:t>
      </w:r>
    </w:p>
    <w:p w14:paraId="50869FD2" w14:textId="77777777" w:rsidR="00FA63D5" w:rsidRDefault="00FA63D5" w:rsidP="00FA63D5">
      <w:r>
        <w:t xml:space="preserve">The software component of the </w:t>
      </w:r>
      <w:proofErr w:type="spellStart"/>
      <w:r>
        <w:t>MotionFit</w:t>
      </w:r>
      <w:proofErr w:type="spellEnd"/>
      <w:r>
        <w:t xml:space="preserve"> is the </w:t>
      </w:r>
      <w:proofErr w:type="gramStart"/>
      <w:r>
        <w:t>application which</w:t>
      </w:r>
      <w:proofErr w:type="gramEnd"/>
      <w:r>
        <w:t xml:space="preserve"> runs on the </w:t>
      </w:r>
      <w:proofErr w:type="spellStart"/>
      <w:r>
        <w:t>MotionFit</w:t>
      </w:r>
      <w:proofErr w:type="spellEnd"/>
      <w:r>
        <w:t xml:space="preserve"> device. As was mentioned previously, the application receives input from the touch screen as well as the sensor reader and displays the output to the user through the LCD screen as well as through the speaker as audio.</w:t>
      </w:r>
    </w:p>
    <w:p w14:paraId="57AE0C6F" w14:textId="6289A768" w:rsidR="00FA63D5" w:rsidRDefault="00FA63D5" w:rsidP="00FA63D5">
      <w:r>
        <w:t xml:space="preserve">The application is started when the power is supplied to the device, and this is done through pressing the power button. </w:t>
      </w:r>
      <w:proofErr w:type="gramStart"/>
      <w:r>
        <w:t>Once started the device will start to boot up the application and the LCD screen will display the home screen.</w:t>
      </w:r>
      <w:proofErr w:type="gramEnd"/>
      <w:r>
        <w:t xml:space="preserve"> Paper drawing of the screens were used as low-fidelity prototypes and they are illustrated being used in Figure </w:t>
      </w:r>
      <w:r w:rsidR="00251411">
        <w:t>6</w:t>
      </w:r>
      <w:r>
        <w:t xml:space="preserve"> and </w:t>
      </w:r>
      <w:r w:rsidR="00801B74">
        <w:t>Figure 7 to 11</w:t>
      </w:r>
      <w:r>
        <w:t xml:space="preserve"> contain full size images of the low fidelity prototype screens for the application.</w:t>
      </w:r>
    </w:p>
    <w:p w14:paraId="4B1FF3A9" w14:textId="77777777" w:rsidR="00FA63D5" w:rsidRDefault="00FA63D5" w:rsidP="00FA63D5">
      <w:r>
        <w:t xml:space="preserve">The home screen allows the user to log in to the system, connecting them to our server for competition purposes as a result of the </w:t>
      </w:r>
      <w:proofErr w:type="spellStart"/>
      <w:r>
        <w:t>gamification</w:t>
      </w:r>
      <w:proofErr w:type="spellEnd"/>
      <w:r>
        <w:t xml:space="preserve"> applied to the product. Once logged in the user will see a screen detailing his details as well as his current statistics and performance. A top bar is present showing what is called “The Three </w:t>
      </w:r>
      <w:proofErr w:type="spellStart"/>
      <w:r>
        <w:t>Me’s</w:t>
      </w:r>
      <w:proofErr w:type="spellEnd"/>
      <w:r>
        <w:t xml:space="preserve">”, these are “Show Me”, “Teach Me” and “Track Me”. </w:t>
      </w:r>
    </w:p>
    <w:p w14:paraId="23D38578" w14:textId="77777777" w:rsidR="00FA63D5" w:rsidRDefault="00FA63D5" w:rsidP="00FA63D5">
      <w:r>
        <w:t xml:space="preserve">“Show Me” links to the page that was mentioned previously which displays the details of the user along with their statistics. “Teach Me” on the other hand links to a </w:t>
      </w:r>
      <w:proofErr w:type="gramStart"/>
      <w:r>
        <w:t>page which</w:t>
      </w:r>
      <w:proofErr w:type="gramEnd"/>
      <w:r>
        <w:t xml:space="preserve"> lists out a lot of articles about good technique in general as well as articles which are specific to one type of exercise. “Track Me” links to a </w:t>
      </w:r>
      <w:proofErr w:type="gramStart"/>
      <w:r>
        <w:t>page which</w:t>
      </w:r>
      <w:proofErr w:type="gramEnd"/>
      <w:r>
        <w:t xml:space="preserve"> allows the user to tell the device to track their movements. It will list out all the exercises by categories and upon clicking a specific exercise, the user will be shown a video of the correct form for the exercise and will also inform the user on where to </w:t>
      </w:r>
      <w:r>
        <w:lastRenderedPageBreak/>
        <w:t xml:space="preserve">position each sensor to allow for best reading of their movements upon undertaking the exercise. </w:t>
      </w:r>
      <w:r w:rsidR="00DF088F">
        <w:t xml:space="preserve"> </w:t>
      </w:r>
    </w:p>
    <w:p w14:paraId="04B415BA" w14:textId="77777777" w:rsidR="00FA63D5" w:rsidRPr="00FA63D5" w:rsidRDefault="00D63B43" w:rsidP="00FA63D5">
      <w:pPr>
        <w:pStyle w:val="Heading2"/>
        <w:rPr>
          <w:b/>
        </w:rPr>
      </w:pPr>
      <w:r>
        <w:rPr>
          <w:noProof/>
        </w:rPr>
        <w:drawing>
          <wp:anchor distT="0" distB="0" distL="114300" distR="114300" simplePos="0" relativeHeight="251675648" behindDoc="0" locked="0" layoutInCell="1" allowOverlap="1" wp14:anchorId="31F90595" wp14:editId="1C423CCF">
            <wp:simplePos x="0" y="0"/>
            <wp:positionH relativeFrom="column">
              <wp:posOffset>-2150745</wp:posOffset>
            </wp:positionH>
            <wp:positionV relativeFrom="paragraph">
              <wp:posOffset>-523240</wp:posOffset>
            </wp:positionV>
            <wp:extent cx="1943100" cy="1551940"/>
            <wp:effectExtent l="25400" t="25400" r="38100" b="2286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3100" cy="155194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7DAF9ADA" wp14:editId="54D496CE">
                <wp:simplePos x="0" y="0"/>
                <wp:positionH relativeFrom="page">
                  <wp:posOffset>165735</wp:posOffset>
                </wp:positionH>
                <wp:positionV relativeFrom="paragraph">
                  <wp:posOffset>-408940</wp:posOffset>
                </wp:positionV>
                <wp:extent cx="2065655" cy="5436235"/>
                <wp:effectExtent l="635" t="0" r="3810" b="1905"/>
                <wp:wrapThrough wrapText="bothSides">
                  <wp:wrapPolygon edited="0">
                    <wp:start x="-120" y="0"/>
                    <wp:lineTo x="-120" y="21562"/>
                    <wp:lineTo x="21720" y="21562"/>
                    <wp:lineTo x="21720" y="0"/>
                    <wp:lineTo x="-120" y="0"/>
                  </wp:wrapPolygon>
                </wp:wrapThrough>
                <wp:docPr id="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5436235"/>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67208F47" w14:textId="77777777" w:rsidR="00B16ABF" w:rsidRDefault="00B16ABF" w:rsidP="00DF088F">
                            <w:pPr>
                              <w:spacing w:after="120"/>
                              <w:rPr>
                                <w:szCs w:val="17"/>
                              </w:rPr>
                            </w:pPr>
                          </w:p>
                          <w:p w14:paraId="672584A3" w14:textId="77777777" w:rsidR="00A0681F" w:rsidRDefault="00A0681F" w:rsidP="00DF088F">
                            <w:pPr>
                              <w:spacing w:after="120"/>
                              <w:rPr>
                                <w:szCs w:val="17"/>
                              </w:rPr>
                            </w:pPr>
                          </w:p>
                          <w:p w14:paraId="255E45FF" w14:textId="77777777" w:rsidR="00A0681F" w:rsidRDefault="00A0681F" w:rsidP="00DF088F">
                            <w:pPr>
                              <w:spacing w:after="120"/>
                              <w:rPr>
                                <w:szCs w:val="17"/>
                              </w:rPr>
                            </w:pPr>
                          </w:p>
                          <w:p w14:paraId="2CB006E1" w14:textId="77777777" w:rsidR="00A0681F" w:rsidRDefault="00A0681F" w:rsidP="00DF088F">
                            <w:pPr>
                              <w:spacing w:after="120"/>
                              <w:rPr>
                                <w:szCs w:val="17"/>
                              </w:rPr>
                            </w:pPr>
                          </w:p>
                          <w:p w14:paraId="7804A4E6" w14:textId="77777777" w:rsidR="00A0681F" w:rsidRDefault="00A0681F" w:rsidP="00DF088F">
                            <w:pPr>
                              <w:spacing w:after="120"/>
                              <w:rPr>
                                <w:szCs w:val="17"/>
                              </w:rPr>
                            </w:pPr>
                          </w:p>
                          <w:p w14:paraId="6537107A" w14:textId="77777777" w:rsidR="00A0681F" w:rsidRDefault="00A0681F" w:rsidP="00DF088F">
                            <w:pPr>
                              <w:spacing w:after="120"/>
                              <w:rPr>
                                <w:szCs w:val="17"/>
                              </w:rPr>
                            </w:pPr>
                          </w:p>
                          <w:p w14:paraId="0C7FFB27" w14:textId="77777777" w:rsidR="00A0681F" w:rsidRDefault="00A0681F" w:rsidP="00DF088F">
                            <w:pPr>
                              <w:spacing w:after="120"/>
                              <w:rPr>
                                <w:szCs w:val="17"/>
                              </w:rPr>
                            </w:pPr>
                            <w:r w:rsidRPr="00D63B43">
                              <w:rPr>
                                <w:b/>
                                <w:szCs w:val="17"/>
                              </w:rPr>
                              <w:t>Figure 11 -</w:t>
                            </w:r>
                            <w:r>
                              <w:rPr>
                                <w:szCs w:val="17"/>
                              </w:rPr>
                              <w:t xml:space="preserve"> </w:t>
                            </w:r>
                            <w:r w:rsidR="00D63B43">
                              <w:rPr>
                                <w:szCs w:val="17"/>
                              </w:rPr>
                              <w:t>Low-fidelity prototype of the</w:t>
                            </w:r>
                            <w:r w:rsidR="00D63B43">
                              <w:rPr>
                                <w:szCs w:val="17"/>
                              </w:rPr>
                              <w:t xml:space="preserve"> “Track Me” Screen</w:t>
                            </w:r>
                          </w:p>
                          <w:p w14:paraId="16E466FE" w14:textId="77777777" w:rsidR="001E3139" w:rsidRDefault="001E3139" w:rsidP="00DF088F">
                            <w:pPr>
                              <w:spacing w:after="120"/>
                              <w:rPr>
                                <w:szCs w:val="17"/>
                              </w:rPr>
                            </w:pPr>
                          </w:p>
                          <w:p w14:paraId="534FD63E" w14:textId="77777777" w:rsidR="001E3139" w:rsidRDefault="001E3139" w:rsidP="00DF088F">
                            <w:pPr>
                              <w:spacing w:after="120"/>
                              <w:rPr>
                                <w:szCs w:val="17"/>
                              </w:rPr>
                            </w:pPr>
                          </w:p>
                          <w:p w14:paraId="38DAFCAA" w14:textId="77777777" w:rsidR="001E3139" w:rsidRDefault="001E3139" w:rsidP="00DF088F">
                            <w:pPr>
                              <w:spacing w:after="120"/>
                              <w:rPr>
                                <w:szCs w:val="17"/>
                              </w:rPr>
                            </w:pPr>
                          </w:p>
                          <w:p w14:paraId="441BCE10" w14:textId="77777777" w:rsidR="001E3139" w:rsidRDefault="001E3139" w:rsidP="00DF088F">
                            <w:pPr>
                              <w:spacing w:after="120"/>
                              <w:rPr>
                                <w:szCs w:val="17"/>
                              </w:rPr>
                            </w:pPr>
                          </w:p>
                          <w:p w14:paraId="0884154C" w14:textId="77777777" w:rsidR="00172BC3" w:rsidRDefault="00172BC3" w:rsidP="00DF088F">
                            <w:pPr>
                              <w:spacing w:after="120"/>
                              <w:rPr>
                                <w:szCs w:val="17"/>
                              </w:rPr>
                            </w:pPr>
                          </w:p>
                          <w:p w14:paraId="2D0CB7A4" w14:textId="77777777" w:rsidR="00172BC3" w:rsidRDefault="00172BC3" w:rsidP="00DF088F">
                            <w:pPr>
                              <w:spacing w:after="120"/>
                              <w:rPr>
                                <w:szCs w:val="17"/>
                              </w:rPr>
                            </w:pPr>
                          </w:p>
                          <w:p w14:paraId="5BEDD5AF" w14:textId="77777777" w:rsidR="00172BC3" w:rsidRDefault="00172BC3" w:rsidP="00DF088F">
                            <w:pPr>
                              <w:spacing w:after="120"/>
                              <w:rPr>
                                <w:szCs w:val="17"/>
                              </w:rPr>
                            </w:pPr>
                          </w:p>
                          <w:p w14:paraId="4E2B82E0" w14:textId="77777777" w:rsidR="00172BC3" w:rsidRDefault="00172BC3" w:rsidP="00DF088F">
                            <w:pPr>
                              <w:spacing w:after="120"/>
                              <w:rPr>
                                <w:szCs w:val="17"/>
                              </w:rPr>
                            </w:pPr>
                          </w:p>
                          <w:p w14:paraId="76489F37" w14:textId="77777777" w:rsidR="00172BC3" w:rsidRDefault="00172BC3" w:rsidP="00DF088F">
                            <w:pPr>
                              <w:spacing w:after="120"/>
                              <w:rPr>
                                <w:szCs w:val="17"/>
                              </w:rPr>
                            </w:pPr>
                          </w:p>
                          <w:p w14:paraId="5B110AFF" w14:textId="77777777" w:rsidR="00172BC3" w:rsidRDefault="00172BC3" w:rsidP="00DF088F">
                            <w:pPr>
                              <w:spacing w:after="120"/>
                              <w:rPr>
                                <w:szCs w:val="17"/>
                              </w:rPr>
                            </w:pPr>
                          </w:p>
                          <w:p w14:paraId="37DFC8F4" w14:textId="77777777" w:rsidR="00172BC3" w:rsidRDefault="00172BC3" w:rsidP="00DF088F">
                            <w:pPr>
                              <w:spacing w:after="120"/>
                              <w:rPr>
                                <w:szCs w:val="17"/>
                              </w:rPr>
                            </w:pPr>
                          </w:p>
                          <w:p w14:paraId="1F2D1D32" w14:textId="77777777" w:rsidR="00172BC3" w:rsidRDefault="00172BC3" w:rsidP="00DF088F">
                            <w:pPr>
                              <w:spacing w:after="120"/>
                              <w:rPr>
                                <w:szCs w:val="17"/>
                              </w:rPr>
                            </w:pPr>
                          </w:p>
                          <w:p w14:paraId="20C5D7DD" w14:textId="77777777" w:rsidR="00172BC3" w:rsidRDefault="00172BC3" w:rsidP="00DF088F">
                            <w:pPr>
                              <w:spacing w:after="120"/>
                              <w:rPr>
                                <w:szCs w:val="17"/>
                              </w:rPr>
                            </w:pPr>
                          </w:p>
                          <w:p w14:paraId="79BD2083" w14:textId="7729936E" w:rsidR="001E3139" w:rsidRPr="0004301F" w:rsidRDefault="001E3139" w:rsidP="00DF088F">
                            <w:pPr>
                              <w:spacing w:after="120"/>
                              <w:rPr>
                                <w:szCs w:val="17"/>
                              </w:rPr>
                            </w:pPr>
                            <w:r w:rsidRPr="001E3139">
                              <w:rPr>
                                <w:b/>
                                <w:szCs w:val="17"/>
                              </w:rPr>
                              <w:t>Figure 12 –</w:t>
                            </w:r>
                            <w:r>
                              <w:rPr>
                                <w:szCs w:val="17"/>
                              </w:rPr>
                              <w:t xml:space="preserve"> Storyboard was used to help understand a particular situation for users of </w:t>
                            </w:r>
                            <w:proofErr w:type="spellStart"/>
                            <w:r>
                              <w:rPr>
                                <w:szCs w:val="17"/>
                              </w:rPr>
                              <w:t>MotionFit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3" type="#_x0000_t202" style="position:absolute;margin-left:13.05pt;margin-top:-32.15pt;width:162.65pt;height:428.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" filled="f" fillcolor="#f8f8f8" stroked="f" strokecolor="gray">
                <v:textbox>
                  <w:txbxContent>
                    <w:p w14:paraId="67208F47" w14:textId="77777777" w:rsidR="00B16ABF" w:rsidRDefault="00B16ABF" w:rsidP="00DF088F">
                      <w:pPr>
                        <w:spacing w:after="120"/>
                        <w:rPr>
                          <w:szCs w:val="17"/>
                        </w:rPr>
                      </w:pPr>
                    </w:p>
                    <w:p w14:paraId="672584A3" w14:textId="77777777" w:rsidR="00A0681F" w:rsidRDefault="00A0681F" w:rsidP="00DF088F">
                      <w:pPr>
                        <w:spacing w:after="120"/>
                        <w:rPr>
                          <w:szCs w:val="17"/>
                        </w:rPr>
                      </w:pPr>
                    </w:p>
                    <w:p w14:paraId="255E45FF" w14:textId="77777777" w:rsidR="00A0681F" w:rsidRDefault="00A0681F" w:rsidP="00DF088F">
                      <w:pPr>
                        <w:spacing w:after="120"/>
                        <w:rPr>
                          <w:szCs w:val="17"/>
                        </w:rPr>
                      </w:pPr>
                    </w:p>
                    <w:p w14:paraId="2CB006E1" w14:textId="77777777" w:rsidR="00A0681F" w:rsidRDefault="00A0681F" w:rsidP="00DF088F">
                      <w:pPr>
                        <w:spacing w:after="120"/>
                        <w:rPr>
                          <w:szCs w:val="17"/>
                        </w:rPr>
                      </w:pPr>
                    </w:p>
                    <w:p w14:paraId="7804A4E6" w14:textId="77777777" w:rsidR="00A0681F" w:rsidRDefault="00A0681F" w:rsidP="00DF088F">
                      <w:pPr>
                        <w:spacing w:after="120"/>
                        <w:rPr>
                          <w:szCs w:val="17"/>
                        </w:rPr>
                      </w:pPr>
                    </w:p>
                    <w:p w14:paraId="6537107A" w14:textId="77777777" w:rsidR="00A0681F" w:rsidRDefault="00A0681F" w:rsidP="00DF088F">
                      <w:pPr>
                        <w:spacing w:after="120"/>
                        <w:rPr>
                          <w:szCs w:val="17"/>
                        </w:rPr>
                      </w:pPr>
                    </w:p>
                    <w:p w14:paraId="0C7FFB27" w14:textId="77777777" w:rsidR="00A0681F" w:rsidRDefault="00A0681F" w:rsidP="00DF088F">
                      <w:pPr>
                        <w:spacing w:after="120"/>
                        <w:rPr>
                          <w:szCs w:val="17"/>
                        </w:rPr>
                      </w:pPr>
                      <w:r w:rsidRPr="00D63B43">
                        <w:rPr>
                          <w:b/>
                          <w:szCs w:val="17"/>
                        </w:rPr>
                        <w:t>Figure 11 -</w:t>
                      </w:r>
                      <w:r>
                        <w:rPr>
                          <w:szCs w:val="17"/>
                        </w:rPr>
                        <w:t xml:space="preserve"> </w:t>
                      </w:r>
                      <w:r w:rsidR="00D63B43">
                        <w:rPr>
                          <w:szCs w:val="17"/>
                        </w:rPr>
                        <w:t>Low-fidelity prototype of the</w:t>
                      </w:r>
                      <w:r w:rsidR="00D63B43">
                        <w:rPr>
                          <w:szCs w:val="17"/>
                        </w:rPr>
                        <w:t xml:space="preserve"> “Track Me” Screen</w:t>
                      </w:r>
                    </w:p>
                    <w:p w14:paraId="16E466FE" w14:textId="77777777" w:rsidR="001E3139" w:rsidRDefault="001E3139" w:rsidP="00DF088F">
                      <w:pPr>
                        <w:spacing w:after="120"/>
                        <w:rPr>
                          <w:szCs w:val="17"/>
                        </w:rPr>
                      </w:pPr>
                    </w:p>
                    <w:p w14:paraId="534FD63E" w14:textId="77777777" w:rsidR="001E3139" w:rsidRDefault="001E3139" w:rsidP="00DF088F">
                      <w:pPr>
                        <w:spacing w:after="120"/>
                        <w:rPr>
                          <w:szCs w:val="17"/>
                        </w:rPr>
                      </w:pPr>
                    </w:p>
                    <w:p w14:paraId="38DAFCAA" w14:textId="77777777" w:rsidR="001E3139" w:rsidRDefault="001E3139" w:rsidP="00DF088F">
                      <w:pPr>
                        <w:spacing w:after="120"/>
                        <w:rPr>
                          <w:szCs w:val="17"/>
                        </w:rPr>
                      </w:pPr>
                    </w:p>
                    <w:p w14:paraId="441BCE10" w14:textId="77777777" w:rsidR="001E3139" w:rsidRDefault="001E3139" w:rsidP="00DF088F">
                      <w:pPr>
                        <w:spacing w:after="120"/>
                        <w:rPr>
                          <w:szCs w:val="17"/>
                        </w:rPr>
                      </w:pPr>
                    </w:p>
                    <w:p w14:paraId="0884154C" w14:textId="77777777" w:rsidR="00172BC3" w:rsidRDefault="00172BC3" w:rsidP="00DF088F">
                      <w:pPr>
                        <w:spacing w:after="120"/>
                        <w:rPr>
                          <w:szCs w:val="17"/>
                        </w:rPr>
                      </w:pPr>
                    </w:p>
                    <w:p w14:paraId="2D0CB7A4" w14:textId="77777777" w:rsidR="00172BC3" w:rsidRDefault="00172BC3" w:rsidP="00DF088F">
                      <w:pPr>
                        <w:spacing w:after="120"/>
                        <w:rPr>
                          <w:szCs w:val="17"/>
                        </w:rPr>
                      </w:pPr>
                    </w:p>
                    <w:p w14:paraId="5BEDD5AF" w14:textId="77777777" w:rsidR="00172BC3" w:rsidRDefault="00172BC3" w:rsidP="00DF088F">
                      <w:pPr>
                        <w:spacing w:after="120"/>
                        <w:rPr>
                          <w:szCs w:val="17"/>
                        </w:rPr>
                      </w:pPr>
                    </w:p>
                    <w:p w14:paraId="4E2B82E0" w14:textId="77777777" w:rsidR="00172BC3" w:rsidRDefault="00172BC3" w:rsidP="00DF088F">
                      <w:pPr>
                        <w:spacing w:after="120"/>
                        <w:rPr>
                          <w:szCs w:val="17"/>
                        </w:rPr>
                      </w:pPr>
                    </w:p>
                    <w:p w14:paraId="76489F37" w14:textId="77777777" w:rsidR="00172BC3" w:rsidRDefault="00172BC3" w:rsidP="00DF088F">
                      <w:pPr>
                        <w:spacing w:after="120"/>
                        <w:rPr>
                          <w:szCs w:val="17"/>
                        </w:rPr>
                      </w:pPr>
                    </w:p>
                    <w:p w14:paraId="5B110AFF" w14:textId="77777777" w:rsidR="00172BC3" w:rsidRDefault="00172BC3" w:rsidP="00DF088F">
                      <w:pPr>
                        <w:spacing w:after="120"/>
                        <w:rPr>
                          <w:szCs w:val="17"/>
                        </w:rPr>
                      </w:pPr>
                    </w:p>
                    <w:p w14:paraId="37DFC8F4" w14:textId="77777777" w:rsidR="00172BC3" w:rsidRDefault="00172BC3" w:rsidP="00DF088F">
                      <w:pPr>
                        <w:spacing w:after="120"/>
                        <w:rPr>
                          <w:szCs w:val="17"/>
                        </w:rPr>
                      </w:pPr>
                    </w:p>
                    <w:p w14:paraId="1F2D1D32" w14:textId="77777777" w:rsidR="00172BC3" w:rsidRDefault="00172BC3" w:rsidP="00DF088F">
                      <w:pPr>
                        <w:spacing w:after="120"/>
                        <w:rPr>
                          <w:szCs w:val="17"/>
                        </w:rPr>
                      </w:pPr>
                    </w:p>
                    <w:p w14:paraId="20C5D7DD" w14:textId="77777777" w:rsidR="00172BC3" w:rsidRDefault="00172BC3" w:rsidP="00DF088F">
                      <w:pPr>
                        <w:spacing w:after="120"/>
                        <w:rPr>
                          <w:szCs w:val="17"/>
                        </w:rPr>
                      </w:pPr>
                    </w:p>
                    <w:p w14:paraId="79BD2083" w14:textId="7729936E" w:rsidR="001E3139" w:rsidRPr="0004301F" w:rsidRDefault="001E3139" w:rsidP="00DF088F">
                      <w:pPr>
                        <w:spacing w:after="120"/>
                        <w:rPr>
                          <w:szCs w:val="17"/>
                        </w:rPr>
                      </w:pPr>
                      <w:r w:rsidRPr="001E3139">
                        <w:rPr>
                          <w:b/>
                          <w:szCs w:val="17"/>
                        </w:rPr>
                        <w:t>Figure 12 –</w:t>
                      </w:r>
                      <w:r>
                        <w:rPr>
                          <w:szCs w:val="17"/>
                        </w:rPr>
                        <w:t xml:space="preserve"> Storyboard was used to help understand a particular situation for users of </w:t>
                      </w:r>
                      <w:proofErr w:type="spellStart"/>
                      <w:r>
                        <w:rPr>
                          <w:szCs w:val="17"/>
                        </w:rPr>
                        <w:t>MotionFit</w:t>
                      </w:r>
                      <w:proofErr w:type="spellEnd"/>
                    </w:p>
                  </w:txbxContent>
                </v:textbox>
                <w10:wrap type="through" anchorx="page"/>
              </v:shape>
            </w:pict>
          </mc:Fallback>
        </mc:AlternateContent>
      </w:r>
      <w:r w:rsidR="00FA63D5" w:rsidRPr="00FA63D5">
        <w:rPr>
          <w:b/>
        </w:rPr>
        <w:t xml:space="preserve">Integration – </w:t>
      </w:r>
      <w:proofErr w:type="spellStart"/>
      <w:r w:rsidR="00FA63D5" w:rsidRPr="00FA63D5">
        <w:rPr>
          <w:b/>
        </w:rPr>
        <w:t>MotionFit</w:t>
      </w:r>
      <w:proofErr w:type="spellEnd"/>
    </w:p>
    <w:p w14:paraId="0BB23ED7" w14:textId="0303A924" w:rsidR="00FA63D5" w:rsidRDefault="00172BC3" w:rsidP="00FA63D5">
      <w:r>
        <w:rPr>
          <w:noProof/>
        </w:rPr>
        <w:drawing>
          <wp:anchor distT="0" distB="0" distL="114300" distR="114300" simplePos="0" relativeHeight="251676672" behindDoc="0" locked="0" layoutInCell="1" allowOverlap="1" wp14:anchorId="70813FB8" wp14:editId="1D3ABAAB">
            <wp:simplePos x="0" y="0"/>
            <wp:positionH relativeFrom="column">
              <wp:posOffset>-2150744</wp:posOffset>
            </wp:positionH>
            <wp:positionV relativeFrom="paragraph">
              <wp:posOffset>1724660</wp:posOffset>
            </wp:positionV>
            <wp:extent cx="1943100" cy="2545715"/>
            <wp:effectExtent l="25400" t="25400" r="38100" b="19685"/>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3266" cy="2545932"/>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FA63D5">
        <w:t xml:space="preserve">Integrating both the hardware and the software components is the complete product of </w:t>
      </w:r>
      <w:proofErr w:type="spellStart"/>
      <w:r w:rsidR="00FA63D5">
        <w:t>MotionFit</w:t>
      </w:r>
      <w:proofErr w:type="spellEnd"/>
      <w:r w:rsidR="00FA63D5">
        <w:t xml:space="preserve">. Figure </w:t>
      </w:r>
      <w:r w:rsidR="00801B74">
        <w:t>12</w:t>
      </w:r>
      <w:r w:rsidR="00FA63D5">
        <w:t xml:space="preserve"> displays a storyboard of a user using the </w:t>
      </w:r>
      <w:proofErr w:type="spellStart"/>
      <w:r w:rsidR="00FA63D5">
        <w:t>MotionFit</w:t>
      </w:r>
      <w:proofErr w:type="spellEnd"/>
      <w:r w:rsidR="00FA63D5">
        <w:t xml:space="preserve"> system in their workout routine. The system does not need to be connected to power as it contains a </w:t>
      </w:r>
      <w:proofErr w:type="gramStart"/>
      <w:r w:rsidR="00FA63D5">
        <w:t>battery which</w:t>
      </w:r>
      <w:proofErr w:type="gramEnd"/>
      <w:r w:rsidR="00FA63D5">
        <w:t xml:space="preserve"> can be charged at home before going to the gym. The user can use device to see their progress, learn more information or undertake their exercise routine with </w:t>
      </w:r>
      <w:proofErr w:type="spellStart"/>
      <w:r w:rsidR="00FA63D5">
        <w:t>MotionFit</w:t>
      </w:r>
      <w:proofErr w:type="spellEnd"/>
      <w:r w:rsidR="00FA63D5">
        <w:t xml:space="preserve"> tracking their movements. The device can then inform the user on their technique and educate them on how to improve it. Their statistics are stored and sent to the server for competition purposes, allow users to compete against each other and gain different awards for outstanding technique.</w:t>
      </w:r>
    </w:p>
    <w:p w14:paraId="50216F68" w14:textId="77777777" w:rsidR="00FA63D5" w:rsidRDefault="00FA63D5" w:rsidP="00FA63D5">
      <w:pPr>
        <w:pStyle w:val="Heading1"/>
      </w:pPr>
      <w:r>
        <w:t>Evaluation</w:t>
      </w:r>
    </w:p>
    <w:p w14:paraId="2DBBD68D" w14:textId="01F1A0E2" w:rsidR="00FA63D5" w:rsidRDefault="00FA63D5" w:rsidP="00FA63D5">
      <w:r>
        <w:t xml:space="preserve">Participation based evaluation, specifically usability testing, was used to evaluate </w:t>
      </w:r>
      <w:proofErr w:type="spellStart"/>
      <w:r>
        <w:t>MotionFit</w:t>
      </w:r>
      <w:proofErr w:type="spellEnd"/>
      <w:r>
        <w:t xml:space="preserve"> and see how potential users view this product in terms of its functionality, its usability and their experience whilst using it.</w:t>
      </w:r>
      <w:r w:rsidR="00172BC3" w:rsidRPr="00172BC3">
        <w:t xml:space="preserve"> </w:t>
      </w:r>
    </w:p>
    <w:p w14:paraId="1A22BD09" w14:textId="77777777" w:rsidR="00FA63D5" w:rsidRDefault="00FA63D5" w:rsidP="00FA63D5">
      <w:r>
        <w:t xml:space="preserve">Two activities were chosen for the users to undertake for the evaluation. The first activity was working out at home where the user is the only person working out. On the other hand, the second activity was using </w:t>
      </w:r>
      <w:proofErr w:type="spellStart"/>
      <w:r>
        <w:t>MotionFit</w:t>
      </w:r>
      <w:proofErr w:type="spellEnd"/>
      <w:r>
        <w:t xml:space="preserve"> at the gym, with other people around who are also working out.</w:t>
      </w:r>
    </w:p>
    <w:p w14:paraId="41BAC5A1" w14:textId="77777777" w:rsidR="00FA63D5" w:rsidRDefault="00FA63D5" w:rsidP="00FA63D5">
      <w:r>
        <w:t xml:space="preserve">What was found was that the majority of the users found the functionality of the system very neat and </w:t>
      </w:r>
      <w:r>
        <w:lastRenderedPageBreak/>
        <w:t xml:space="preserve">effective. They found the navigation through the system to be very intuitive and that was really appreciated as they found that this removed the need for them to have to read a manual to find out how to use the system. However, they found that the usability and experience of using </w:t>
      </w:r>
      <w:proofErr w:type="spellStart"/>
      <w:r>
        <w:t>MotionFit</w:t>
      </w:r>
      <w:proofErr w:type="spellEnd"/>
      <w:r>
        <w:t xml:space="preserve"> was much greater and better at home. This is because, especially at the beginning, undertaking an exercise with </w:t>
      </w:r>
      <w:proofErr w:type="spellStart"/>
      <w:r>
        <w:t>MotionFit</w:t>
      </w:r>
      <w:proofErr w:type="spellEnd"/>
      <w:r>
        <w:t xml:space="preserve"> takes a long time as one needs to set up the system which includes placing the sensors correctly and position the device in a way for the user to be able to view the screen and the sensor reader to be able to read the tracking information effectively. This also requires more space and at the gym that is sometimes not possible.</w:t>
      </w:r>
    </w:p>
    <w:p w14:paraId="353C96A4" w14:textId="77777777" w:rsidR="00FA63D5" w:rsidRDefault="00FA63D5" w:rsidP="00FA63D5">
      <w:r>
        <w:t xml:space="preserve">It was found that </w:t>
      </w:r>
      <w:proofErr w:type="spellStart"/>
      <w:r>
        <w:t>MotionFit</w:t>
      </w:r>
      <w:proofErr w:type="spellEnd"/>
      <w:r>
        <w:t xml:space="preserve"> requires time and space and thus is much more suited for the home. When undertaking a workout at home, the users do not need to worry about how much space they are taking up and how much time they are taking, unfortunately this is not the same for the gym. However, many said that once they became familiar with the device, they would feel comfortable to take it to the gym as they would be able to eliminate the time factor as they will know how to set up the system much quicker.</w:t>
      </w:r>
    </w:p>
    <w:p w14:paraId="706BF3A8" w14:textId="77777777" w:rsidR="00FA63D5" w:rsidRDefault="00FA63D5" w:rsidP="009011B9">
      <w:pPr>
        <w:pStyle w:val="Heading1"/>
      </w:pPr>
      <w:r>
        <w:t>Conclusion</w:t>
      </w:r>
    </w:p>
    <w:p w14:paraId="502FE312" w14:textId="35719C65" w:rsidR="008677B2" w:rsidRDefault="00FA63D5" w:rsidP="00801B74">
      <w:pPr>
        <w:sectPr w:rsidR="008677B2" w:rsidSect="00953205">
          <w:headerReference w:type="default" r:id="rId25"/>
          <w:type w:val="continuous"/>
          <w:pgSz w:w="15840" w:h="12240" w:orient="landscape" w:code="1"/>
          <w:pgMar w:top="2268" w:right="1530" w:bottom="1170" w:left="3828" w:header="994" w:footer="720" w:gutter="0"/>
          <w:cols w:num="2" w:space="720"/>
        </w:sectPr>
      </w:pPr>
      <w:r>
        <w:t xml:space="preserve">The </w:t>
      </w:r>
      <w:proofErr w:type="spellStart"/>
      <w:r>
        <w:t>MotionFit</w:t>
      </w:r>
      <w:proofErr w:type="spellEnd"/>
      <w:r>
        <w:t xml:space="preserve"> system is like no other, it provides information, education and motivation to any user. It can help any user to reach their dream body without the fear of injury, enticing them to commence or continue working out, as well as ensuring their </w:t>
      </w:r>
      <w:r w:rsidR="00801B74">
        <w:t>continual attendance at the gym.</w:t>
      </w:r>
    </w:p>
    <w:p w14:paraId="5826F883" w14:textId="77777777" w:rsidR="008677B2" w:rsidRDefault="008677B2" w:rsidP="008677B2">
      <w:pPr>
        <w:pStyle w:val="References"/>
        <w:numPr>
          <w:ilvl w:val="0"/>
          <w:numId w:val="0"/>
        </w:numPr>
      </w:pPr>
    </w:p>
    <w:sectPr w:rsidR="008677B2" w:rsidSect="009011B9">
      <w:type w:val="continuous"/>
      <w:pgSz w:w="15840" w:h="12240" w:orient="landscape" w:code="1"/>
      <w:pgMar w:top="2330" w:right="1530" w:bottom="1170" w:left="3828"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261FB0" w14:textId="77777777" w:rsidR="00B16ABF" w:rsidRDefault="00B16ABF">
      <w:pPr>
        <w:spacing w:after="0" w:line="240" w:lineRule="auto"/>
      </w:pPr>
      <w:r>
        <w:separator/>
      </w:r>
    </w:p>
  </w:endnote>
  <w:endnote w:type="continuationSeparator" w:id="0">
    <w:p w14:paraId="3332DEB6" w14:textId="77777777" w:rsidR="00B16ABF" w:rsidRDefault="00B16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AA2F2E" w14:textId="77777777" w:rsidR="00B16ABF" w:rsidRDefault="00B16ABF">
      <w:pPr>
        <w:spacing w:after="0" w:line="240" w:lineRule="auto"/>
      </w:pPr>
      <w:r>
        <w:separator/>
      </w:r>
    </w:p>
  </w:footnote>
  <w:footnote w:type="continuationSeparator" w:id="0">
    <w:p w14:paraId="6868D6CA" w14:textId="77777777" w:rsidR="00B16ABF" w:rsidRDefault="00B16AB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A888C" w14:textId="77777777" w:rsidR="00B16ABF" w:rsidRDefault="00B16ABF">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D7A12" w14:textId="77777777" w:rsidR="00B16ABF" w:rsidRDefault="00B16ABF">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71695" w14:textId="77777777" w:rsidR="00B16ABF" w:rsidRDefault="00B16ABF">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2B6A7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A0A036E"/>
    <w:multiLevelType w:val="singleLevel"/>
    <w:tmpl w:val="61E616DA"/>
    <w:lvl w:ilvl="0">
      <w:start w:val="1"/>
      <w:numFmt w:val="decimal"/>
      <w:lvlText w:val="%1."/>
      <w:legacy w:legacy="1" w:legacySpace="0" w:legacyIndent="144"/>
      <w:lvlJc w:val="left"/>
      <w:pPr>
        <w:ind w:left="144" w:hanging="144"/>
      </w:pPr>
    </w:lvl>
  </w:abstractNum>
  <w:abstractNum w:abstractNumId="8">
    <w:nsid w:val="5BB151A4"/>
    <w:multiLevelType w:val="multilevel"/>
    <w:tmpl w:val="0F962DDA"/>
    <w:lvl w:ilvl="0">
      <w:start w:val="1"/>
      <w:numFmt w:val="decimal"/>
      <w:pStyle w:val="References"/>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9">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1">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2">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3">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abstractNumId w:val="5"/>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3"/>
  </w:num>
  <w:num w:numId="4">
    <w:abstractNumId w:val="3"/>
  </w:num>
  <w:num w:numId="5">
    <w:abstractNumId w:val="4"/>
  </w:num>
  <w:num w:numId="6">
    <w:abstractNumId w:val="11"/>
  </w:num>
  <w:num w:numId="7">
    <w:abstractNumId w:val="9"/>
  </w:num>
  <w:num w:numId="8">
    <w:abstractNumId w:val="8"/>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0"/>
  </w:num>
  <w:num w:numId="13">
    <w:abstractNumId w:val="10"/>
  </w:num>
  <w:num w:numId="14">
    <w:abstractNumId w:val="10"/>
    <w:lvlOverride w:ilvl="0">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12"/>
  </w:num>
  <w:num w:numId="22">
    <w:abstractNumId w:val="13"/>
  </w:num>
  <w:num w:numId="23">
    <w:abstractNumId w:val="10"/>
  </w:num>
  <w:num w:numId="24">
    <w:abstractNumId w:val="8"/>
  </w:num>
  <w:num w:numId="25">
    <w:abstractNumId w:val="2"/>
  </w:num>
  <w:num w:numId="26">
    <w:abstractNumId w:val="6"/>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savePreviewPicture/>
  <w:hdrShapeDefaults>
    <o:shapedefaults v:ext="edit" spidmax="3074"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36DD5"/>
    <w:rsid w:val="0004301F"/>
    <w:rsid w:val="00044CF8"/>
    <w:rsid w:val="00084235"/>
    <w:rsid w:val="000A7A5D"/>
    <w:rsid w:val="000A7D63"/>
    <w:rsid w:val="000C611A"/>
    <w:rsid w:val="000E24D6"/>
    <w:rsid w:val="000E44F0"/>
    <w:rsid w:val="00137131"/>
    <w:rsid w:val="00172BC3"/>
    <w:rsid w:val="001A34D2"/>
    <w:rsid w:val="001A566D"/>
    <w:rsid w:val="001D256D"/>
    <w:rsid w:val="001E3139"/>
    <w:rsid w:val="001F2353"/>
    <w:rsid w:val="00232144"/>
    <w:rsid w:val="00234535"/>
    <w:rsid w:val="0024297B"/>
    <w:rsid w:val="00246A29"/>
    <w:rsid w:val="00251411"/>
    <w:rsid w:val="0025267A"/>
    <w:rsid w:val="0029281A"/>
    <w:rsid w:val="002A5C47"/>
    <w:rsid w:val="002C6972"/>
    <w:rsid w:val="002C7F2B"/>
    <w:rsid w:val="002D3475"/>
    <w:rsid w:val="002D6933"/>
    <w:rsid w:val="00320E36"/>
    <w:rsid w:val="00336D73"/>
    <w:rsid w:val="003420FC"/>
    <w:rsid w:val="00345480"/>
    <w:rsid w:val="0038692B"/>
    <w:rsid w:val="00387DB2"/>
    <w:rsid w:val="003956F0"/>
    <w:rsid w:val="003A2DC2"/>
    <w:rsid w:val="003F140B"/>
    <w:rsid w:val="003F26FC"/>
    <w:rsid w:val="00420F90"/>
    <w:rsid w:val="00432882"/>
    <w:rsid w:val="0044349C"/>
    <w:rsid w:val="00445923"/>
    <w:rsid w:val="00455160"/>
    <w:rsid w:val="00490993"/>
    <w:rsid w:val="004B5ABB"/>
    <w:rsid w:val="004F300E"/>
    <w:rsid w:val="005046E9"/>
    <w:rsid w:val="005125D2"/>
    <w:rsid w:val="005173F6"/>
    <w:rsid w:val="00535AFB"/>
    <w:rsid w:val="00556537"/>
    <w:rsid w:val="00557F28"/>
    <w:rsid w:val="0057033C"/>
    <w:rsid w:val="005962F2"/>
    <w:rsid w:val="005A1997"/>
    <w:rsid w:val="005D0D30"/>
    <w:rsid w:val="005E280D"/>
    <w:rsid w:val="005F79CC"/>
    <w:rsid w:val="00625B4E"/>
    <w:rsid w:val="0063725D"/>
    <w:rsid w:val="00642C27"/>
    <w:rsid w:val="006751CD"/>
    <w:rsid w:val="00687B57"/>
    <w:rsid w:val="00692A7F"/>
    <w:rsid w:val="006A1467"/>
    <w:rsid w:val="006B0087"/>
    <w:rsid w:val="006E48B1"/>
    <w:rsid w:val="006F500A"/>
    <w:rsid w:val="00755196"/>
    <w:rsid w:val="00757007"/>
    <w:rsid w:val="00762CC1"/>
    <w:rsid w:val="007641A0"/>
    <w:rsid w:val="00795885"/>
    <w:rsid w:val="007A7031"/>
    <w:rsid w:val="007E1C8E"/>
    <w:rsid w:val="007E534E"/>
    <w:rsid w:val="008012EE"/>
    <w:rsid w:val="00801B74"/>
    <w:rsid w:val="00807763"/>
    <w:rsid w:val="00810017"/>
    <w:rsid w:val="00832F97"/>
    <w:rsid w:val="00842722"/>
    <w:rsid w:val="00851BE4"/>
    <w:rsid w:val="00856796"/>
    <w:rsid w:val="00864031"/>
    <w:rsid w:val="008677B2"/>
    <w:rsid w:val="00872E1E"/>
    <w:rsid w:val="00880A81"/>
    <w:rsid w:val="008954B4"/>
    <w:rsid w:val="008A2532"/>
    <w:rsid w:val="008A48DE"/>
    <w:rsid w:val="008B4D76"/>
    <w:rsid w:val="008E1488"/>
    <w:rsid w:val="009011B9"/>
    <w:rsid w:val="00903CF1"/>
    <w:rsid w:val="009254A1"/>
    <w:rsid w:val="009302A7"/>
    <w:rsid w:val="00934F3E"/>
    <w:rsid w:val="00953205"/>
    <w:rsid w:val="00965864"/>
    <w:rsid w:val="00971A4D"/>
    <w:rsid w:val="009C2064"/>
    <w:rsid w:val="009D4116"/>
    <w:rsid w:val="009E3882"/>
    <w:rsid w:val="009F6742"/>
    <w:rsid w:val="00A0105B"/>
    <w:rsid w:val="00A0681F"/>
    <w:rsid w:val="00A16205"/>
    <w:rsid w:val="00AA3CFF"/>
    <w:rsid w:val="00AE622C"/>
    <w:rsid w:val="00B03B66"/>
    <w:rsid w:val="00B16ABF"/>
    <w:rsid w:val="00B308F5"/>
    <w:rsid w:val="00B354EA"/>
    <w:rsid w:val="00B552CA"/>
    <w:rsid w:val="00B60FA3"/>
    <w:rsid w:val="00B62907"/>
    <w:rsid w:val="00B81E43"/>
    <w:rsid w:val="00B8505A"/>
    <w:rsid w:val="00B868C6"/>
    <w:rsid w:val="00B9343A"/>
    <w:rsid w:val="00B96F10"/>
    <w:rsid w:val="00BA59FA"/>
    <w:rsid w:val="00BA62CE"/>
    <w:rsid w:val="00C01F8B"/>
    <w:rsid w:val="00C20C7E"/>
    <w:rsid w:val="00C24954"/>
    <w:rsid w:val="00C50450"/>
    <w:rsid w:val="00C528B1"/>
    <w:rsid w:val="00C543CD"/>
    <w:rsid w:val="00C56C2B"/>
    <w:rsid w:val="00C8534E"/>
    <w:rsid w:val="00CA316B"/>
    <w:rsid w:val="00CB0318"/>
    <w:rsid w:val="00CC3A7F"/>
    <w:rsid w:val="00CD1FBF"/>
    <w:rsid w:val="00CD2F7E"/>
    <w:rsid w:val="00CD4AC8"/>
    <w:rsid w:val="00CD59E4"/>
    <w:rsid w:val="00CD5D61"/>
    <w:rsid w:val="00D21F1F"/>
    <w:rsid w:val="00D47BD0"/>
    <w:rsid w:val="00D505B0"/>
    <w:rsid w:val="00D60120"/>
    <w:rsid w:val="00D63B43"/>
    <w:rsid w:val="00D82222"/>
    <w:rsid w:val="00D85BC9"/>
    <w:rsid w:val="00D90F8C"/>
    <w:rsid w:val="00DB3C75"/>
    <w:rsid w:val="00DF088F"/>
    <w:rsid w:val="00DF1360"/>
    <w:rsid w:val="00DF4825"/>
    <w:rsid w:val="00E25BA8"/>
    <w:rsid w:val="00E3352E"/>
    <w:rsid w:val="00E8591D"/>
    <w:rsid w:val="00EA53FA"/>
    <w:rsid w:val="00EC74FB"/>
    <w:rsid w:val="00ED1033"/>
    <w:rsid w:val="00EE308B"/>
    <w:rsid w:val="00EE37CE"/>
    <w:rsid w:val="00F0012C"/>
    <w:rsid w:val="00F068CA"/>
    <w:rsid w:val="00F56881"/>
    <w:rsid w:val="00F70E2A"/>
    <w:rsid w:val="00FA63D5"/>
    <w:rsid w:val="00FA68CD"/>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strokecolor="silver">
      <v:stroke color="silver"/>
      <o:colormru v:ext="edit" colors="#333,#c30,#ddd,#f8f8f8"/>
    </o:shapedefaults>
    <o:shapelayout v:ext="edit">
      <o:idmap v:ext="edit" data="1"/>
    </o:shapelayout>
  </w:shapeDefaults>
  <w:doNotEmbedSmartTags/>
  <w:decimalSymbol w:val="."/>
  <w:listSeparator w:val=","/>
  <w14:docId w14:val="1C3C7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uiPriority="62"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
    <w:name w:val="title"/>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E534E"/>
    <w:rPr>
      <w:rFonts w:ascii="Tahoma" w:hAnsi="Tahoma" w:cs="Tahoma"/>
      <w:kern w:val="18"/>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uiPriority="62"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
    <w:name w:val="title"/>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E534E"/>
    <w:rPr>
      <w:rFonts w:ascii="Tahoma" w:hAnsi="Tahoma" w:cs="Tahoma"/>
      <w:kern w:val="18"/>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eader" Target="head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www.youtube.com/watch?v=FkonDf_r1PI" TargetMode="External"/><Relationship Id="rId11" Type="http://schemas.openxmlformats.org/officeDocument/2006/relationships/hyperlink" Target="http://www.youtube.com/watch?v=FkonDf_r1PI" TargetMode="External"/><Relationship Id="rId12" Type="http://schemas.openxmlformats.org/officeDocument/2006/relationships/header" Target="head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4:Templates:My%20Templates:chi2006extendedabstrac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88BB8-92D2-944E-89E5-47AEC0EF3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chi2006extendedabstracts.dot</Template>
  <TotalTime>95</TotalTime>
  <Pages>6</Pages>
  <Words>2599</Words>
  <Characters>14816</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17381</CharactersWithSpaces>
  <SharedDoc>false</SharedDoc>
  <HLinks>
    <vt:vector size="6" baseType="variant">
      <vt:variant>
        <vt:i4>5111846</vt:i4>
      </vt:variant>
      <vt:variant>
        <vt:i4>0</vt:i4>
      </vt:variant>
      <vt:variant>
        <vt:i4>0</vt:i4>
      </vt:variant>
      <vt:variant>
        <vt:i4>5</vt:i4>
      </vt:variant>
      <vt:variant>
        <vt:lpwstr>http://www.youtube.com/watch?v=FkonDf_r1PI</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dc:description/>
  <cp:lastModifiedBy>Frankie Ferraioli</cp:lastModifiedBy>
  <cp:revision>9</cp:revision>
  <cp:lastPrinted>2014-10-27T07:06:00Z</cp:lastPrinted>
  <dcterms:created xsi:type="dcterms:W3CDTF">2014-06-29T05:04:00Z</dcterms:created>
  <dcterms:modified xsi:type="dcterms:W3CDTF">2014-10-27T07:08:00Z</dcterms:modified>
</cp:coreProperties>
</file>